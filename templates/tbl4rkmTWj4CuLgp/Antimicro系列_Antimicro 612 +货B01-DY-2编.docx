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9"/>
        <w:tblpPr w:leftFromText="180" w:rightFromText="180" w:horzAnchor="margin" w:tblpXSpec="left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46F5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D5D71A6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73B7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404FE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5DD3A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612</w:t>
            </w:r>
          </w:p>
        </w:tc>
      </w:tr>
      <w:tr w14:paraId="14CE1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94E81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51677E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5924C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9B45E6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67D4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D0D2F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7A0C8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4E623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64DFC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313F4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8D9B2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A0DF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45263C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EBCB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无色透明液体</w:t>
            </w:r>
          </w:p>
        </w:tc>
        <w:tc>
          <w:tcPr>
            <w:tcW w:w="2851" w:type="dxa"/>
            <w:gridSpan w:val="2"/>
            <w:vAlign w:val="center"/>
          </w:tcPr>
          <w:p w14:paraId="74CDC2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63F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B0D67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7B38C55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75F39230">
            <w:pPr>
              <w:jc w:val="center"/>
              <w:rPr>
                <w:rFonts w:hint="default" w:eastAsia="宋体"/>
                <w:lang w:val="en-US" w:eastAsia="zh-CN"/>
              </w:rPr>
            </w:pPr>
            <w:bookmarkStart w:id="2" w:name="_GoBack"/>
            <w:bookmarkEnd w:id="2"/>
          </w:p>
        </w:tc>
      </w:tr>
      <w:tr w14:paraId="09FA5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BC484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9325A7E">
            <w:pPr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C73C5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EB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D1B4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C3BFE0C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559EB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D69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2C0A1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vAlign w:val="center"/>
          </w:tcPr>
          <w:p w14:paraId="6CBACEB1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53029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F4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1F0E6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CB2026D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CA6A1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906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6740F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9E0B3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3FD43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81ABD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C6E5A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9061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424876B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F5ECEA3">
            <w:pPr>
              <w:jc w:val="center"/>
            </w:pPr>
          </w:p>
          <w:p w14:paraId="279AE6A5">
            <w:pPr>
              <w:jc w:val="center"/>
            </w:pPr>
          </w:p>
          <w:p w14:paraId="110E6B59">
            <w:pPr>
              <w:jc w:val="center"/>
            </w:pPr>
          </w:p>
          <w:p w14:paraId="6D61EB7E">
            <w:pPr>
              <w:jc w:val="center"/>
            </w:pPr>
          </w:p>
          <w:p w14:paraId="20B13ADD">
            <w:pPr>
              <w:jc w:val="center"/>
            </w:pPr>
          </w:p>
          <w:p w14:paraId="5397880D">
            <w:pPr>
              <w:jc w:val="center"/>
            </w:pPr>
          </w:p>
          <w:p w14:paraId="08A61E5D"/>
        </w:tc>
      </w:tr>
      <w:tr w14:paraId="29BE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90931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81DAE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74038FE">
      <w:pPr>
        <w:spacing w:line="400" w:lineRule="exact"/>
        <w:rPr>
          <w:b/>
          <w:bCs/>
          <w:szCs w:val="11"/>
        </w:rPr>
      </w:pPr>
    </w:p>
    <w:tbl>
      <w:tblPr>
        <w:tblStyle w:val="9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D83F761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2209800</wp:posOffset>
            </wp:positionH>
            <wp:positionV relativeFrom="paragraph">
              <wp:posOffset>8930640</wp:posOffset>
            </wp:positionV>
            <wp:extent cx="2950845" cy="55308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843" cy="55308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8778240</wp:posOffset>
            </wp:positionV>
            <wp:extent cx="2950845" cy="553085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843" cy="55308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1905000</wp:posOffset>
            </wp:positionH>
            <wp:positionV relativeFrom="paragraph">
              <wp:posOffset>8625840</wp:posOffset>
            </wp:positionV>
            <wp:extent cx="2950845" cy="553085"/>
            <wp:effectExtent l="0" t="0" r="0" b="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55308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9387840</wp:posOffset>
            </wp:positionV>
            <wp:extent cx="2950845" cy="553085"/>
            <wp:effectExtent l="0" t="0" r="0" b="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843" cy="55308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9235440</wp:posOffset>
            </wp:positionV>
            <wp:extent cx="2950845" cy="553085"/>
            <wp:effectExtent l="0" t="0" r="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843" cy="55308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2362200</wp:posOffset>
            </wp:positionH>
            <wp:positionV relativeFrom="paragraph">
              <wp:posOffset>9083040</wp:posOffset>
            </wp:positionV>
            <wp:extent cx="2950845" cy="553085"/>
            <wp:effectExtent l="0" t="0" r="0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843" cy="55308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2209800</wp:posOffset>
            </wp:positionH>
            <wp:positionV relativeFrom="paragraph">
              <wp:posOffset>8930640</wp:posOffset>
            </wp:positionV>
            <wp:extent cx="2950845" cy="553085"/>
            <wp:effectExtent l="0" t="0" r="0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843" cy="55308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8778240</wp:posOffset>
            </wp:positionV>
            <wp:extent cx="2950845" cy="553085"/>
            <wp:effectExtent l="0" t="0" r="0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843" cy="55308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1905000</wp:posOffset>
            </wp:positionH>
            <wp:positionV relativeFrom="paragraph">
              <wp:posOffset>8625840</wp:posOffset>
            </wp:positionV>
            <wp:extent cx="2950845" cy="553085"/>
            <wp:effectExtent l="0" t="0" r="0" b="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55308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 w14:paraId="249F9BF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B5920">
    <w:pPr>
      <w:pStyle w:val="5"/>
      <w:jc w:val="both"/>
      <w:rPr>
        <w:rFonts w:hint="eastAsia" w:asci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-322580</wp:posOffset>
          </wp:positionH>
          <wp:positionV relativeFrom="paragraph">
            <wp:posOffset>-137160</wp:posOffset>
          </wp:positionV>
          <wp:extent cx="5890260" cy="588645"/>
          <wp:effectExtent l="0" t="0" r="0" b="0"/>
          <wp:wrapNone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1DA67">
    <w:pPr>
      <w:jc w:val="center"/>
      <w:rPr>
        <w:rFonts w:hint="eastAsia" w:asci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1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QQ图片2018042610100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E26753E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1A23C08">
    <w:pPr>
      <w:pStyle w:val="6"/>
      <w:rPr>
        <w:rFonts w:hint="eastAsia" w:ascii="宋体"/>
        <w:spacing w:val="20"/>
        <w:sz w:val="21"/>
        <w:szCs w:val="21"/>
      </w:rPr>
    </w:pPr>
    <w:r>
      <w:rPr>
        <w:rFonts w:hint="eastAsia" w:asci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3665" distR="113665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69"/>
                      </a:xfrm>
                      <a:prstGeom prst="line">
                        <a:avLst/>
                      </a:prstGeom>
                      <a:noFill/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Uxd2p0gAAAAYBAAAPAAAAAAAA&#10;AAEAIAAAACIAAABkcnMvZG93bnJldi54bWxQSwECFAAUAAAACACHTuJAXm035xgCAAAhBAAADgAA&#10;AAAAAAABACAAAAAhAQAAZHJzL2Uyb0RvYy54bWxQSwUGAAAAAAYABgBZAQAAq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F6AEBD2">
    <w:pPr>
      <w:pStyle w:val="5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04D1A66">
    <w:pPr>
      <w:pStyle w:val="5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ExpandShiftReturn/>
    <w:adjustLineHeightInTable/>
    <w:doNotWrapTextWithPunct/>
    <w:doNotUseEastAsianBreakRules/>
    <w:growAutofit/>
    <w:useFELayout/>
    <w:compatSetting w:name="compatibilityMode" w:uri="http://schemas.microsoft.com/office/word" w:val="14"/>
  </w:compat>
  <w:docVars>
    <w:docVar w:name="commondata" w:val="eyJoZGlkIjoiNGI3ZWM2NTEzMDQyMzU0MDdhZmJjNWQ2YmUxYTlmYWUifQ=="/>
  </w:docVars>
  <w:rsids>
    <w:rsidRoot w:val="00000000"/>
    <w:rsid w:val="02B872E1"/>
    <w:rsid w:val="0A054B50"/>
    <w:rsid w:val="12C47406"/>
    <w:rsid w:val="14D032C8"/>
    <w:rsid w:val="179A38E1"/>
    <w:rsid w:val="19715BCF"/>
    <w:rsid w:val="1CAD080E"/>
    <w:rsid w:val="1D4D49A3"/>
    <w:rsid w:val="25C11EDF"/>
    <w:rsid w:val="29B8050E"/>
    <w:rsid w:val="2A285235"/>
    <w:rsid w:val="2CA43D48"/>
    <w:rsid w:val="329B27A5"/>
    <w:rsid w:val="3BC83E30"/>
    <w:rsid w:val="48097B61"/>
    <w:rsid w:val="4FA11382"/>
    <w:rsid w:val="518660B1"/>
    <w:rsid w:val="543844F5"/>
    <w:rsid w:val="574702A0"/>
    <w:rsid w:val="582B531F"/>
    <w:rsid w:val="5BC64949"/>
    <w:rsid w:val="5D60523F"/>
    <w:rsid w:val="61514D23"/>
    <w:rsid w:val="6F7C4F1F"/>
    <w:rsid w:val="73DA4BFF"/>
    <w:rsid w:val="771D631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8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11">
    <w:name w:val="FollowedHyperlink"/>
    <w:basedOn w:val="10"/>
    <w:qFormat/>
    <w:uiPriority w:val="0"/>
    <w:rPr>
      <w:color w:val="35A1D4"/>
      <w:u w:val="single"/>
    </w:rPr>
  </w:style>
  <w:style w:type="character" w:styleId="12">
    <w:name w:val="Hyperlink"/>
    <w:basedOn w:val="10"/>
    <w:qFormat/>
    <w:uiPriority w:val="0"/>
    <w:rPr>
      <w:color w:val="35A1D4"/>
      <w:u w:val="single"/>
    </w:rPr>
  </w:style>
  <w:style w:type="character" w:customStyle="1" w:styleId="13">
    <w:name w:val="split"/>
    <w:basedOn w:val="10"/>
    <w:qFormat/>
    <w:uiPriority w:val="0"/>
    <w:rPr>
      <w:sz w:val="2"/>
      <w:szCs w:val="2"/>
      <w:shd w:val="clear" w:color="auto" w:fill="959595"/>
    </w:rPr>
  </w:style>
  <w:style w:type="character" w:customStyle="1" w:styleId="14">
    <w:name w:val="font21"/>
    <w:basedOn w:val="10"/>
    <w:qFormat/>
    <w:uiPriority w:val="0"/>
    <w:rPr>
      <w:color w:val="000000"/>
      <w:sz w:val="21"/>
      <w:szCs w:val="21"/>
    </w:rPr>
  </w:style>
  <w:style w:type="character" w:customStyle="1" w:styleId="15">
    <w:name w:val="web-item1"/>
    <w:basedOn w:val="10"/>
    <w:qFormat/>
    <w:uiPriority w:val="0"/>
    <w:rPr>
      <w:sz w:val="12"/>
      <w:szCs w:val="1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1</Pages>
  <Words>159</Words>
  <Characters>364</Characters>
  <Lines>65</Lines>
  <Paragraphs>57</Paragraphs>
  <TotalTime>0</TotalTime>
  <ScaleCrop>false</ScaleCrop>
  <LinksUpToDate>false</LinksUpToDate>
  <CharactersWithSpaces>400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2025-08-04T00:43:00Z</dcterms:created>
  <dc:creator>Administrator</dc:creator>
  <cp:lastModifiedBy>Eiffel Tower</cp:lastModifiedBy>
  <dcterms:modified xsi:type="dcterms:W3CDTF">2026-08-05T03:01:14Z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321DE18DEBA943AFAA67398F88502C1F_13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