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CE9CB" w14:textId="4BDA77D0" w:rsidR="0061254A" w:rsidRDefault="00620165">
      <w:pPr>
        <w:jc w:val="center"/>
        <w:rPr>
          <w:rFonts w:eastAsia="黑体"/>
          <w:sz w:val="48"/>
        </w:rPr>
      </w:pPr>
      <w:r>
        <w:rPr>
          <w:rFonts w:eastAsia="黑体" w:hint="eastAsia"/>
          <w:sz w:val="48"/>
        </w:rPr>
        <w:t>广东迪美生物技术有限公司</w:t>
      </w:r>
      <w:r>
        <w:rPr>
          <w:rFonts w:eastAsia="黑体"/>
          <w:sz w:val="48"/>
        </w:rPr>
        <w:t xml:space="preserve"> </w:t>
      </w:r>
    </w:p>
    <w:p w14:paraId="31220496" w14:textId="77777777" w:rsidR="0061254A" w:rsidRDefault="00620165">
      <w:pPr>
        <w:ind w:rightChars="170" w:right="357"/>
        <w:jc w:val="center"/>
        <w:rPr>
          <w:rFonts w:eastAsia="黑体"/>
          <w:sz w:val="24"/>
        </w:rPr>
      </w:pPr>
      <w:r>
        <w:rPr>
          <w:rFonts w:eastAsia="黑体"/>
        </w:rPr>
        <w:t xml:space="preserve">   GUANGDONG </w:t>
      </w:r>
      <w:r>
        <w:rPr>
          <w:rFonts w:eastAsia="黑体" w:hint="eastAsia"/>
        </w:rPr>
        <w:t xml:space="preserve">DIMEI BIOLOGICAL TECHNOLOGY </w:t>
      </w:r>
      <w:proofErr w:type="gramStart"/>
      <w:r>
        <w:rPr>
          <w:rFonts w:eastAsia="黑体" w:hint="eastAsia"/>
        </w:rPr>
        <w:t>CO.,LTD</w:t>
      </w:r>
      <w:proofErr w:type="gramEnd"/>
    </w:p>
    <w:p w14:paraId="0116C171" w14:textId="3BCE7BCB" w:rsidR="0061254A" w:rsidRDefault="00620165">
      <w:pPr>
        <w:jc w:val="center"/>
        <w:rPr>
          <w:rFonts w:eastAsia="黑体"/>
          <w:sz w:val="72"/>
        </w:rPr>
      </w:pPr>
      <w:r>
        <w:rPr>
          <w:rFonts w:eastAsia="黑体" w:hint="eastAsia"/>
          <w:sz w:val="72"/>
        </w:rPr>
        <w:t>分</w:t>
      </w:r>
      <w:r>
        <w:rPr>
          <w:rFonts w:eastAsia="黑体" w:hint="eastAsia"/>
          <w:sz w:val="72"/>
        </w:rPr>
        <w:t xml:space="preserve"> </w:t>
      </w:r>
      <w:r>
        <w:rPr>
          <w:rFonts w:eastAsia="黑体" w:hint="eastAsia"/>
          <w:sz w:val="72"/>
        </w:rPr>
        <w:t>析</w:t>
      </w:r>
      <w:r>
        <w:rPr>
          <w:rFonts w:eastAsia="黑体" w:hint="eastAsia"/>
          <w:sz w:val="72"/>
        </w:rPr>
        <w:t xml:space="preserve"> </w:t>
      </w:r>
      <w:r>
        <w:rPr>
          <w:rFonts w:eastAsia="黑体" w:hint="eastAsia"/>
          <w:sz w:val="72"/>
        </w:rPr>
        <w:t>检</w:t>
      </w:r>
      <w:r>
        <w:rPr>
          <w:rFonts w:eastAsia="黑体" w:hint="eastAsia"/>
          <w:sz w:val="72"/>
        </w:rPr>
        <w:t xml:space="preserve"> </w:t>
      </w:r>
      <w:r>
        <w:rPr>
          <w:rFonts w:eastAsia="黑体" w:hint="eastAsia"/>
          <w:sz w:val="72"/>
        </w:rPr>
        <w:t>测</w:t>
      </w:r>
      <w:r>
        <w:rPr>
          <w:rFonts w:eastAsia="黑体" w:hint="eastAsia"/>
          <w:sz w:val="72"/>
        </w:rPr>
        <w:t xml:space="preserve"> </w:t>
      </w:r>
      <w:r>
        <w:rPr>
          <w:rFonts w:eastAsia="黑体" w:hint="eastAsia"/>
          <w:sz w:val="72"/>
        </w:rPr>
        <w:t>报</w:t>
      </w:r>
      <w:r>
        <w:rPr>
          <w:rFonts w:eastAsia="黑体" w:hint="eastAsia"/>
          <w:sz w:val="72"/>
        </w:rPr>
        <w:t xml:space="preserve"> </w:t>
      </w:r>
      <w:r>
        <w:rPr>
          <w:rFonts w:eastAsia="黑体" w:hint="eastAsia"/>
          <w:sz w:val="72"/>
        </w:rPr>
        <w:t>告</w:t>
      </w:r>
    </w:p>
    <w:p w14:paraId="6107C272" w14:textId="2CEFCDD6" w:rsidR="0061254A" w:rsidRDefault="00620165">
      <w:pPr>
        <w:jc w:val="center"/>
        <w:rPr>
          <w:rFonts w:eastAsia="黑体"/>
          <w:sz w:val="24"/>
        </w:rPr>
      </w:pPr>
      <w:proofErr w:type="gramStart"/>
      <w:r>
        <w:rPr>
          <w:rFonts w:eastAsia="黑体"/>
          <w:sz w:val="24"/>
        </w:rPr>
        <w:t>REPORT  FOR</w:t>
      </w:r>
      <w:proofErr w:type="gramEnd"/>
      <w:r>
        <w:rPr>
          <w:rFonts w:eastAsia="黑体"/>
          <w:sz w:val="24"/>
        </w:rPr>
        <w:t xml:space="preserve">  ANALYSIS</w:t>
      </w:r>
    </w:p>
    <w:p w14:paraId="01BB8AAD" w14:textId="53645C91" w:rsidR="0061254A" w:rsidRDefault="0061254A">
      <w:pPr>
        <w:jc w:val="center"/>
        <w:rPr>
          <w:rFonts w:eastAsia="黑体"/>
          <w:sz w:val="28"/>
        </w:rPr>
      </w:pPr>
    </w:p>
    <w:p w14:paraId="12C3C613" w14:textId="77777777" w:rsidR="0061254A" w:rsidRDefault="0061254A">
      <w:pPr>
        <w:jc w:val="center"/>
        <w:rPr>
          <w:rFonts w:eastAsia="黑体"/>
          <w:sz w:val="28"/>
        </w:rPr>
      </w:pPr>
    </w:p>
    <w:p w14:paraId="7B92755B" w14:textId="77777777" w:rsidR="0061254A" w:rsidRDefault="0061254A">
      <w:pPr>
        <w:spacing w:before="120" w:line="240" w:lineRule="exact"/>
        <w:rPr>
          <w:rFonts w:ascii="宋体" w:hAnsi="宋体" w:hint="eastAsia"/>
          <w:b/>
          <w:sz w:val="30"/>
          <w:u w:val="single"/>
        </w:rPr>
      </w:pPr>
    </w:p>
    <w:p w14:paraId="3CAD2C94" w14:textId="77777777" w:rsidR="0061254A" w:rsidRDefault="00620165">
      <w:pPr>
        <w:spacing w:before="120" w:line="240" w:lineRule="exact"/>
        <w:rPr>
          <w:rFonts w:ascii="宋体" w:hAnsi="宋体" w:hint="eastAsia"/>
          <w:sz w:val="24"/>
          <w:u w:val="single"/>
        </w:rPr>
      </w:pPr>
      <w:r>
        <w:rPr>
          <w:rFonts w:ascii="宋体" w:hAnsi="宋体"/>
          <w:sz w:val="24"/>
        </w:rPr>
        <w:t xml:space="preserve"> 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35"/>
        <w:gridCol w:w="7727"/>
      </w:tblGrid>
      <w:tr w:rsidR="0061254A" w14:paraId="1BBFE333" w14:textId="77777777">
        <w:trPr>
          <w:trHeight w:val="104"/>
        </w:trPr>
        <w:tc>
          <w:tcPr>
            <w:tcW w:w="2235" w:type="dxa"/>
            <w:vAlign w:val="center"/>
          </w:tcPr>
          <w:p w14:paraId="5A9401CE" w14:textId="77777777" w:rsidR="0061254A" w:rsidRDefault="00620165">
            <w:pPr>
              <w:spacing w:line="320" w:lineRule="exact"/>
              <w:rPr>
                <w:rFonts w:ascii="宋体" w:hAnsi="宋体" w:hint="eastAsia"/>
                <w:sz w:val="28"/>
              </w:rPr>
            </w:pPr>
            <w:bookmarkStart w:id="0" w:name="p1样品名称" w:colFirst="1" w:colLast="1"/>
            <w:r>
              <w:rPr>
                <w:rFonts w:ascii="宋体" w:hAnsi="宋体" w:hint="eastAsia"/>
                <w:sz w:val="30"/>
              </w:rPr>
              <w:t>样 品 名 称：</w:t>
            </w:r>
          </w:p>
        </w:tc>
        <w:tc>
          <w:tcPr>
            <w:tcW w:w="7727" w:type="dxa"/>
            <w:tcBorders>
              <w:bottom w:val="single" w:sz="4" w:space="0" w:color="auto"/>
            </w:tcBorders>
          </w:tcPr>
          <w:p w14:paraId="7B162615" w14:textId="77777777" w:rsidR="0061254A" w:rsidRDefault="00620165">
            <w:pPr>
              <w:spacing w:line="320" w:lineRule="exact"/>
              <w:jc w:val="center"/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/>
                <w:sz w:val="30"/>
                <w:szCs w:val="30"/>
              </w:rPr>
              <w:t>{样品名称}</w:t>
            </w:r>
          </w:p>
        </w:tc>
      </w:tr>
      <w:bookmarkEnd w:id="0"/>
      <w:tr w:rsidR="0061254A" w14:paraId="5E1343A3" w14:textId="77777777">
        <w:tc>
          <w:tcPr>
            <w:tcW w:w="2235" w:type="dxa"/>
            <w:vAlign w:val="center"/>
          </w:tcPr>
          <w:p w14:paraId="2B7BE0D6" w14:textId="77777777" w:rsidR="0061254A" w:rsidRDefault="00620165">
            <w:pPr>
              <w:spacing w:line="320" w:lineRule="exact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4"/>
              </w:rPr>
              <w:t>Name of Sample</w:t>
            </w:r>
          </w:p>
        </w:tc>
        <w:tc>
          <w:tcPr>
            <w:tcW w:w="7727" w:type="dxa"/>
            <w:tcBorders>
              <w:top w:val="single" w:sz="4" w:space="0" w:color="auto"/>
            </w:tcBorders>
          </w:tcPr>
          <w:p w14:paraId="4A6D4C41" w14:textId="77777777" w:rsidR="0061254A" w:rsidRDefault="0061254A">
            <w:pPr>
              <w:spacing w:line="320" w:lineRule="exact"/>
              <w:jc w:val="center"/>
              <w:rPr>
                <w:rFonts w:ascii="宋体" w:hAnsi="宋体" w:hint="eastAsia"/>
                <w:sz w:val="28"/>
              </w:rPr>
            </w:pPr>
          </w:p>
        </w:tc>
      </w:tr>
    </w:tbl>
    <w:p w14:paraId="24169EE1" w14:textId="77777777" w:rsidR="0061254A" w:rsidRDefault="0061254A">
      <w:pPr>
        <w:spacing w:line="320" w:lineRule="exact"/>
        <w:jc w:val="center"/>
        <w:rPr>
          <w:rFonts w:ascii="宋体" w:hAnsi="宋体" w:hint="eastAsia"/>
          <w:sz w:val="28"/>
        </w:rPr>
      </w:pPr>
    </w:p>
    <w:p w14:paraId="12D9EF57" w14:textId="77777777" w:rsidR="0061254A" w:rsidRDefault="0061254A">
      <w:pPr>
        <w:spacing w:line="320" w:lineRule="exact"/>
        <w:rPr>
          <w:rFonts w:eastAsia="黑体"/>
          <w:sz w:val="24"/>
        </w:rPr>
      </w:pPr>
    </w:p>
    <w:p w14:paraId="4DBF88AA" w14:textId="77777777" w:rsidR="0061254A" w:rsidRDefault="0061254A">
      <w:pPr>
        <w:spacing w:line="320" w:lineRule="exact"/>
        <w:rPr>
          <w:rFonts w:eastAsia="黑体"/>
          <w:sz w:val="24"/>
        </w:rPr>
      </w:pPr>
    </w:p>
    <w:p w14:paraId="47EAB41B" w14:textId="77777777" w:rsidR="0061254A" w:rsidRDefault="0061254A">
      <w:pPr>
        <w:spacing w:before="120" w:line="240" w:lineRule="exact"/>
        <w:rPr>
          <w:rFonts w:ascii="宋体" w:hAnsi="宋体" w:hint="eastAsia"/>
          <w:bCs/>
          <w:sz w:val="24"/>
          <w:u w:val="single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35"/>
        <w:gridCol w:w="7727"/>
      </w:tblGrid>
      <w:tr w:rsidR="0061254A" w14:paraId="219E1950" w14:textId="77777777">
        <w:tc>
          <w:tcPr>
            <w:tcW w:w="2235" w:type="dxa"/>
            <w:vAlign w:val="center"/>
          </w:tcPr>
          <w:p w14:paraId="120C3B31" w14:textId="77777777" w:rsidR="0061254A" w:rsidRDefault="00620165">
            <w:pPr>
              <w:spacing w:line="320" w:lineRule="exact"/>
              <w:rPr>
                <w:rFonts w:ascii="宋体" w:hAnsi="宋体" w:hint="eastAsia"/>
                <w:sz w:val="28"/>
              </w:rPr>
            </w:pPr>
            <w:bookmarkStart w:id="1" w:name="p1送样单位" w:colFirst="1" w:colLast="1"/>
            <w:r>
              <w:rPr>
                <w:rFonts w:ascii="宋体" w:hAnsi="宋体" w:hint="eastAsia"/>
                <w:sz w:val="30"/>
              </w:rPr>
              <w:t>送 样 单 位：</w:t>
            </w:r>
          </w:p>
        </w:tc>
        <w:tc>
          <w:tcPr>
            <w:tcW w:w="7727" w:type="dxa"/>
            <w:tcBorders>
              <w:bottom w:val="single" w:sz="4" w:space="0" w:color="auto"/>
            </w:tcBorders>
          </w:tcPr>
          <w:p w14:paraId="7A476FEF" w14:textId="77777777" w:rsidR="0061254A" w:rsidRDefault="00620165">
            <w:pPr>
              <w:spacing w:line="320" w:lineRule="exact"/>
              <w:jc w:val="center"/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/>
                <w:sz w:val="30"/>
                <w:szCs w:val="30"/>
              </w:rPr>
              <w:t>{客户名}</w:t>
            </w:r>
          </w:p>
        </w:tc>
      </w:tr>
      <w:bookmarkEnd w:id="1"/>
      <w:tr w:rsidR="0061254A" w14:paraId="388D9ABE" w14:textId="77777777">
        <w:tc>
          <w:tcPr>
            <w:tcW w:w="2235" w:type="dxa"/>
            <w:vAlign w:val="center"/>
          </w:tcPr>
          <w:p w14:paraId="493DE4B5" w14:textId="77777777" w:rsidR="0061254A" w:rsidRDefault="00620165">
            <w:pPr>
              <w:spacing w:line="320" w:lineRule="exact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4"/>
              </w:rPr>
              <w:t>Customer</w:t>
            </w:r>
          </w:p>
        </w:tc>
        <w:tc>
          <w:tcPr>
            <w:tcW w:w="7727" w:type="dxa"/>
            <w:tcBorders>
              <w:top w:val="single" w:sz="4" w:space="0" w:color="auto"/>
            </w:tcBorders>
          </w:tcPr>
          <w:p w14:paraId="667BDB01" w14:textId="77777777" w:rsidR="0061254A" w:rsidRDefault="0061254A">
            <w:pPr>
              <w:spacing w:line="320" w:lineRule="exact"/>
              <w:jc w:val="center"/>
              <w:rPr>
                <w:rFonts w:ascii="宋体" w:hAnsi="宋体" w:hint="eastAsia"/>
                <w:sz w:val="28"/>
              </w:rPr>
            </w:pPr>
          </w:p>
        </w:tc>
      </w:tr>
    </w:tbl>
    <w:p w14:paraId="2B763BA6" w14:textId="77777777" w:rsidR="0061254A" w:rsidRDefault="0061254A">
      <w:pPr>
        <w:spacing w:before="120" w:line="240" w:lineRule="exact"/>
        <w:jc w:val="center"/>
        <w:rPr>
          <w:rFonts w:ascii="宋体" w:hAnsi="宋体" w:hint="eastAsia"/>
          <w:bCs/>
          <w:sz w:val="28"/>
        </w:rPr>
      </w:pPr>
    </w:p>
    <w:p w14:paraId="71DB13DD" w14:textId="77777777" w:rsidR="0061254A" w:rsidRDefault="00620165">
      <w:pPr>
        <w:spacing w:before="120" w:line="240" w:lineRule="exact"/>
        <w:rPr>
          <w:rFonts w:eastAsia="黑体"/>
          <w:sz w:val="24"/>
          <w:u w:val="single"/>
        </w:rPr>
      </w:pPr>
      <w:r>
        <w:rPr>
          <w:rFonts w:eastAsia="黑体"/>
          <w:sz w:val="24"/>
        </w:rPr>
        <w:t xml:space="preserve">             </w:t>
      </w:r>
    </w:p>
    <w:p w14:paraId="7C95E6D7" w14:textId="77777777" w:rsidR="0061254A" w:rsidRDefault="00620165">
      <w:pPr>
        <w:spacing w:before="120" w:line="240" w:lineRule="exact"/>
        <w:rPr>
          <w:rFonts w:ascii="黑体" w:eastAsia="黑体"/>
          <w:sz w:val="24"/>
        </w:rPr>
      </w:pPr>
      <w:r>
        <w:rPr>
          <w:rFonts w:ascii="黑体" w:eastAsia="黑体" w:hint="eastAsia"/>
          <w:sz w:val="24"/>
        </w:rPr>
        <w:t xml:space="preserve"> </w:t>
      </w:r>
    </w:p>
    <w:p w14:paraId="1DC5B321" w14:textId="77777777" w:rsidR="0061254A" w:rsidRDefault="0061254A">
      <w:pPr>
        <w:spacing w:before="120" w:line="240" w:lineRule="exact"/>
        <w:rPr>
          <w:rFonts w:ascii="黑体" w:eastAsia="黑体"/>
          <w:sz w:val="24"/>
        </w:rPr>
      </w:pPr>
    </w:p>
    <w:p w14:paraId="4475B78E" w14:textId="77777777" w:rsidR="0061254A" w:rsidRDefault="0061254A">
      <w:pPr>
        <w:spacing w:line="320" w:lineRule="exact"/>
        <w:jc w:val="left"/>
        <w:rPr>
          <w:rFonts w:eastAsia="黑体"/>
        </w:rPr>
      </w:pPr>
    </w:p>
    <w:p w14:paraId="730F8FC2" w14:textId="77777777" w:rsidR="0061254A" w:rsidRDefault="00620165">
      <w:pPr>
        <w:spacing w:before="120" w:line="240" w:lineRule="exact"/>
        <w:jc w:val="left"/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 xml:space="preserve">地 </w:t>
      </w:r>
      <w:r>
        <w:rPr>
          <w:rFonts w:ascii="宋体" w:hAnsi="宋体"/>
          <w:sz w:val="28"/>
        </w:rPr>
        <w:t xml:space="preserve">  </w:t>
      </w:r>
      <w:r>
        <w:rPr>
          <w:rFonts w:ascii="宋体" w:hAnsi="宋体" w:hint="eastAsia"/>
          <w:sz w:val="28"/>
        </w:rPr>
        <w:t xml:space="preserve"> </w:t>
      </w:r>
      <w:proofErr w:type="gramStart"/>
      <w:r>
        <w:rPr>
          <w:rFonts w:ascii="宋体" w:hAnsi="宋体" w:hint="eastAsia"/>
          <w:sz w:val="28"/>
        </w:rPr>
        <w:t>址:</w:t>
      </w:r>
      <w:proofErr w:type="gramEnd"/>
      <w:r>
        <w:rPr>
          <w:rFonts w:ascii="宋体" w:hAnsi="宋体" w:hint="eastAsia"/>
          <w:sz w:val="28"/>
        </w:rPr>
        <w:t xml:space="preserve">   广东省广州市黄埔区瑞和路39号F1栋501房</w:t>
      </w:r>
    </w:p>
    <w:p w14:paraId="370B0920" w14:textId="77777777" w:rsidR="0061254A" w:rsidRDefault="00620165">
      <w:pPr>
        <w:spacing w:before="120" w:line="240" w:lineRule="exact"/>
        <w:ind w:left="1680" w:hangingChars="600" w:hanging="1680"/>
        <w:jc w:val="left"/>
        <w:rPr>
          <w:rFonts w:ascii="宋体" w:hAnsi="宋体" w:hint="eastAsia"/>
          <w:sz w:val="28"/>
        </w:rPr>
      </w:pPr>
      <w:r>
        <w:rPr>
          <w:rFonts w:ascii="宋体" w:hAnsi="宋体"/>
          <w:sz w:val="28"/>
        </w:rPr>
        <w:t xml:space="preserve">Add:        Room 501, Building F1, No. 39, </w:t>
      </w:r>
      <w:proofErr w:type="spellStart"/>
      <w:r>
        <w:rPr>
          <w:rFonts w:ascii="宋体" w:hAnsi="宋体"/>
          <w:sz w:val="28"/>
        </w:rPr>
        <w:t>Ruihe</w:t>
      </w:r>
      <w:proofErr w:type="spellEnd"/>
      <w:r>
        <w:rPr>
          <w:rFonts w:ascii="宋体" w:hAnsi="宋体"/>
          <w:sz w:val="28"/>
        </w:rPr>
        <w:t xml:space="preserve"> Road, Huangpu District, Guangzhou City, Guangdong Province</w:t>
      </w:r>
    </w:p>
    <w:p w14:paraId="3D69F002" w14:textId="77777777" w:rsidR="0061254A" w:rsidRDefault="00620165">
      <w:pPr>
        <w:spacing w:before="120" w:line="240" w:lineRule="exact"/>
        <w:jc w:val="left"/>
        <w:rPr>
          <w:rFonts w:ascii="宋体" w:hAnsi="宋体" w:hint="eastAsia"/>
          <w:spacing w:val="40"/>
          <w:sz w:val="28"/>
        </w:rPr>
      </w:pPr>
      <w:r>
        <w:rPr>
          <w:rFonts w:ascii="宋体" w:hAnsi="宋体" w:hint="eastAsia"/>
          <w:sz w:val="28"/>
        </w:rPr>
        <w:t>邮政</w:t>
      </w:r>
      <w:proofErr w:type="gramStart"/>
      <w:r>
        <w:rPr>
          <w:rFonts w:ascii="宋体" w:hAnsi="宋体" w:hint="eastAsia"/>
          <w:sz w:val="28"/>
        </w:rPr>
        <w:t>编码:</w:t>
      </w:r>
      <w:proofErr w:type="gramEnd"/>
      <w:r>
        <w:rPr>
          <w:rFonts w:ascii="宋体" w:hAnsi="宋体" w:hint="eastAsia"/>
          <w:sz w:val="28"/>
        </w:rPr>
        <w:t xml:space="preserve">  </w:t>
      </w:r>
      <w:r>
        <w:rPr>
          <w:rFonts w:ascii="宋体" w:hAnsi="宋体"/>
          <w:sz w:val="28"/>
        </w:rPr>
        <w:t xml:space="preserve"> </w:t>
      </w:r>
      <w:r>
        <w:rPr>
          <w:rFonts w:ascii="宋体" w:hAnsi="宋体" w:hint="eastAsia"/>
          <w:spacing w:val="40"/>
          <w:sz w:val="28"/>
        </w:rPr>
        <w:t>510</w:t>
      </w:r>
      <w:r>
        <w:rPr>
          <w:rFonts w:ascii="宋体" w:hAnsi="宋体"/>
          <w:spacing w:val="40"/>
          <w:sz w:val="28"/>
        </w:rPr>
        <w:t>535</w:t>
      </w:r>
    </w:p>
    <w:p w14:paraId="24295F56" w14:textId="77777777" w:rsidR="0061254A" w:rsidRDefault="00620165">
      <w:pPr>
        <w:spacing w:before="120" w:line="240" w:lineRule="exact"/>
        <w:jc w:val="left"/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>P</w:t>
      </w:r>
      <w:r>
        <w:rPr>
          <w:rFonts w:ascii="宋体" w:hAnsi="宋体"/>
          <w:sz w:val="28"/>
        </w:rPr>
        <w:t xml:space="preserve">ostcode: </w:t>
      </w:r>
      <w:r>
        <w:rPr>
          <w:rFonts w:ascii="宋体" w:hAnsi="宋体" w:hint="eastAsia"/>
          <w:sz w:val="28"/>
        </w:rPr>
        <w:t xml:space="preserve">  </w:t>
      </w:r>
      <w:r>
        <w:rPr>
          <w:rFonts w:ascii="宋体" w:hAnsi="宋体" w:hint="eastAsia"/>
          <w:spacing w:val="40"/>
          <w:sz w:val="28"/>
        </w:rPr>
        <w:t>510</w:t>
      </w:r>
      <w:r>
        <w:rPr>
          <w:rFonts w:ascii="宋体" w:hAnsi="宋体"/>
          <w:spacing w:val="40"/>
          <w:sz w:val="28"/>
        </w:rPr>
        <w:t>535</w:t>
      </w:r>
    </w:p>
    <w:p w14:paraId="623B1B37" w14:textId="77777777" w:rsidR="0061254A" w:rsidRDefault="00620165">
      <w:pPr>
        <w:spacing w:before="120" w:line="460" w:lineRule="exact"/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 xml:space="preserve">电 </w:t>
      </w:r>
      <w:proofErr w:type="gramStart"/>
      <w:r>
        <w:rPr>
          <w:rFonts w:ascii="宋体" w:hAnsi="宋体" w:hint="eastAsia"/>
          <w:sz w:val="28"/>
        </w:rPr>
        <w:t>话:</w:t>
      </w:r>
      <w:proofErr w:type="gramEnd"/>
      <w:r>
        <w:rPr>
          <w:rFonts w:ascii="宋体" w:hAnsi="宋体" w:hint="eastAsia"/>
          <w:sz w:val="28"/>
        </w:rPr>
        <w:t xml:space="preserve">  </w:t>
      </w:r>
      <w:proofErr w:type="gramStart"/>
      <w:r>
        <w:rPr>
          <w:rFonts w:ascii="宋体" w:hAnsi="宋体" w:hint="eastAsia"/>
          <w:sz w:val="28"/>
        </w:rPr>
        <w:t>(020)</w:t>
      </w:r>
      <w:proofErr w:type="gramEnd"/>
      <w:r>
        <w:rPr>
          <w:rFonts w:ascii="宋体" w:hAnsi="宋体" w:hint="eastAsia"/>
          <w:sz w:val="28"/>
        </w:rPr>
        <w:t>87688093 37656677</w:t>
      </w:r>
    </w:p>
    <w:p w14:paraId="108FF6EF" w14:textId="77777777" w:rsidR="0061254A" w:rsidRDefault="00620165">
      <w:pPr>
        <w:spacing w:line="460" w:lineRule="exact"/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 xml:space="preserve">传 </w:t>
      </w:r>
      <w:proofErr w:type="gramStart"/>
      <w:r>
        <w:rPr>
          <w:rFonts w:ascii="宋体" w:hAnsi="宋体" w:hint="eastAsia"/>
          <w:sz w:val="28"/>
        </w:rPr>
        <w:t>真:</w:t>
      </w:r>
      <w:proofErr w:type="gramEnd"/>
      <w:r>
        <w:rPr>
          <w:rFonts w:ascii="宋体" w:hAnsi="宋体" w:hint="eastAsia"/>
          <w:sz w:val="28"/>
        </w:rPr>
        <w:t xml:space="preserve">  </w:t>
      </w:r>
      <w:proofErr w:type="gramStart"/>
      <w:r>
        <w:rPr>
          <w:rFonts w:ascii="宋体" w:hAnsi="宋体" w:hint="eastAsia"/>
          <w:sz w:val="28"/>
        </w:rPr>
        <w:t>(020)</w:t>
      </w:r>
      <w:proofErr w:type="gramEnd"/>
      <w:r>
        <w:rPr>
          <w:rFonts w:ascii="宋体" w:hAnsi="宋体" w:hint="eastAsia"/>
          <w:sz w:val="28"/>
        </w:rPr>
        <w:t>87685989</w:t>
      </w:r>
    </w:p>
    <w:p w14:paraId="7E00DC27" w14:textId="77777777" w:rsidR="0061254A" w:rsidRDefault="0061254A">
      <w:pPr>
        <w:spacing w:line="460" w:lineRule="exact"/>
        <w:rPr>
          <w:rFonts w:ascii="宋体" w:hAnsi="宋体" w:hint="eastAsia"/>
          <w:sz w:val="28"/>
        </w:rPr>
      </w:pPr>
    </w:p>
    <w:p w14:paraId="020AC041" w14:textId="77777777" w:rsidR="0061254A" w:rsidRDefault="0061254A">
      <w:pPr>
        <w:spacing w:line="460" w:lineRule="exact"/>
        <w:rPr>
          <w:rFonts w:ascii="宋体" w:hAnsi="宋体" w:hint="eastAsia"/>
          <w:sz w:val="28"/>
        </w:rPr>
      </w:pPr>
    </w:p>
    <w:p w14:paraId="717E294B" w14:textId="77777777" w:rsidR="0061254A" w:rsidRDefault="0061254A">
      <w:pPr>
        <w:spacing w:line="460" w:lineRule="exact"/>
        <w:rPr>
          <w:rFonts w:ascii="宋体" w:hAnsi="宋体" w:hint="eastAsia"/>
          <w:sz w:val="28"/>
        </w:rPr>
      </w:pPr>
    </w:p>
    <w:p w14:paraId="10031E7C" w14:textId="77777777" w:rsidR="0061254A" w:rsidRDefault="0061254A">
      <w:pPr>
        <w:spacing w:line="460" w:lineRule="exact"/>
        <w:rPr>
          <w:rFonts w:ascii="宋体" w:hAnsi="宋体" w:hint="eastAsia"/>
          <w:sz w:val="28"/>
        </w:rPr>
      </w:pPr>
    </w:p>
    <w:p w14:paraId="5A67EC21" w14:textId="4165C386" w:rsidR="0061254A" w:rsidRDefault="0061254A">
      <w:pPr>
        <w:spacing w:line="460" w:lineRule="exact"/>
        <w:rPr>
          <w:rFonts w:ascii="宋体" w:hAnsi="宋体" w:hint="eastAsia"/>
          <w:sz w:val="28"/>
        </w:rPr>
      </w:pPr>
    </w:p>
    <w:p w14:paraId="52987659" w14:textId="3E0108C7" w:rsidR="005576D5" w:rsidRDefault="005576D5">
      <w:pPr>
        <w:widowControl/>
        <w:jc w:val="left"/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br w:type="page"/>
      </w:r>
    </w:p>
    <w:p w14:paraId="48BA88F8" w14:textId="77777777" w:rsidR="005576D5" w:rsidRDefault="005576D5">
      <w:pPr>
        <w:spacing w:line="460" w:lineRule="exact"/>
        <w:rPr>
          <w:rFonts w:ascii="宋体" w:hAnsi="宋体" w:hint="eastAsia"/>
          <w:sz w:val="28"/>
        </w:rPr>
      </w:pPr>
    </w:p>
    <w:p w14:paraId="5FDA8B6C" w14:textId="28FDCBC2" w:rsidR="0061254A" w:rsidRDefault="00620165">
      <w:pPr>
        <w:spacing w:line="400" w:lineRule="exact"/>
        <w:jc w:val="center"/>
        <w:rPr>
          <w:rFonts w:ascii="宋体"/>
        </w:rPr>
      </w:pPr>
      <w:r>
        <w:rPr>
          <w:rFonts w:hint="eastAsia"/>
          <w:sz w:val="36"/>
        </w:rPr>
        <w:t>广东迪美生物技术有限公司</w:t>
      </w:r>
    </w:p>
    <w:p w14:paraId="5E239B7A" w14:textId="77777777" w:rsidR="0061254A" w:rsidRDefault="00620165">
      <w:pPr>
        <w:ind w:right="-35"/>
        <w:jc w:val="right"/>
        <w:rPr>
          <w:rFonts w:ascii="宋体"/>
          <w:b/>
        </w:rPr>
      </w:pPr>
      <w:r>
        <w:rPr>
          <w:rFonts w:ascii="宋体" w:hint="eastAsia"/>
        </w:rPr>
        <w:t>NO：</w:t>
      </w:r>
      <w:bookmarkStart w:id="2" w:name="p2页面样品编号"/>
      <w:bookmarkEnd w:id="2"/>
      <w:r>
        <w:rPr>
          <w:rFonts w:ascii="宋体"/>
        </w:rPr>
        <w:t>{单号}</w:t>
      </w:r>
      <w:r>
        <w:rPr>
          <w:rFonts w:ascii="宋体" w:hint="eastAsia"/>
        </w:rPr>
        <w:t>号</w:t>
      </w:r>
    </w:p>
    <w:p w14:paraId="17109115" w14:textId="77777777" w:rsidR="0061254A" w:rsidRDefault="00620165">
      <w:pPr>
        <w:rPr>
          <w:rFonts w:ascii="宋体"/>
          <w:b/>
        </w:rPr>
      </w:pPr>
      <w:r>
        <w:rPr>
          <w:rFonts w:hint="eastAsia"/>
        </w:rPr>
        <w:t xml:space="preserve">                                    </w:t>
      </w:r>
      <w:r>
        <w:rPr>
          <w:rFonts w:hint="eastAsia"/>
          <w:sz w:val="36"/>
        </w:rPr>
        <w:t>分析检测报告</w:t>
      </w:r>
      <w:r>
        <w:rPr>
          <w:rFonts w:hint="eastAsia"/>
        </w:rPr>
        <w:t xml:space="preserve">            </w:t>
      </w:r>
    </w:p>
    <w:p w14:paraId="719A8C79" w14:textId="77777777" w:rsidR="0061254A" w:rsidRDefault="0061254A">
      <w:pPr>
        <w:rPr>
          <w:rFonts w:ascii="宋体"/>
          <w:b/>
        </w:rPr>
      </w:pPr>
    </w:p>
    <w:tbl>
      <w:tblPr>
        <w:tblW w:w="9962" w:type="dxa"/>
        <w:tblLayout w:type="fixed"/>
        <w:tblLook w:val="04A0" w:firstRow="1" w:lastRow="0" w:firstColumn="1" w:lastColumn="0" w:noHBand="0" w:noVBand="1"/>
      </w:tblPr>
      <w:tblGrid>
        <w:gridCol w:w="1245"/>
        <w:gridCol w:w="15"/>
        <w:gridCol w:w="240"/>
        <w:gridCol w:w="990"/>
        <w:gridCol w:w="2490"/>
        <w:gridCol w:w="1230"/>
        <w:gridCol w:w="15"/>
        <w:gridCol w:w="705"/>
        <w:gridCol w:w="3032"/>
      </w:tblGrid>
      <w:tr w:rsidR="0061254A" w14:paraId="12807741" w14:textId="77777777">
        <w:trPr>
          <w:trHeight w:val="193"/>
        </w:trPr>
        <w:tc>
          <w:tcPr>
            <w:tcW w:w="1260" w:type="dxa"/>
            <w:gridSpan w:val="2"/>
          </w:tcPr>
          <w:p w14:paraId="510BE07D" w14:textId="77777777" w:rsidR="0061254A" w:rsidRDefault="00620165">
            <w:pPr>
              <w:jc w:val="left"/>
              <w:rPr>
                <w:rFonts w:ascii="宋体"/>
                <w:b/>
              </w:rPr>
            </w:pPr>
            <w:bookmarkStart w:id="3" w:name="p2样品名称" w:colFirst="1" w:colLast="1"/>
            <w:r>
              <w:rPr>
                <w:rFonts w:ascii="宋体" w:hint="eastAsia"/>
                <w:b/>
                <w:sz w:val="24"/>
              </w:rPr>
              <w:t>样品名称</w:t>
            </w:r>
          </w:p>
        </w:tc>
        <w:tc>
          <w:tcPr>
            <w:tcW w:w="3720" w:type="dxa"/>
            <w:gridSpan w:val="3"/>
            <w:tcBorders>
              <w:bottom w:val="single" w:sz="4" w:space="0" w:color="auto"/>
            </w:tcBorders>
          </w:tcPr>
          <w:p w14:paraId="4FAFEFDB" w14:textId="77777777" w:rsidR="0061254A" w:rsidRDefault="00620165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{样品名称}</w:t>
            </w:r>
          </w:p>
        </w:tc>
        <w:tc>
          <w:tcPr>
            <w:tcW w:w="1950" w:type="dxa"/>
            <w:gridSpan w:val="3"/>
          </w:tcPr>
          <w:p w14:paraId="2B91733C" w14:textId="77777777" w:rsidR="0061254A" w:rsidRDefault="00620165">
            <w:pPr>
              <w:jc w:val="left"/>
              <w:rPr>
                <w:rFonts w:ascii="宋体"/>
                <w:b/>
              </w:rPr>
            </w:pPr>
            <w:r>
              <w:rPr>
                <w:rFonts w:ascii="宋体" w:hint="eastAsia"/>
                <w:b/>
                <w:sz w:val="24"/>
              </w:rPr>
              <w:t>接样方式及数量</w:t>
            </w:r>
          </w:p>
        </w:tc>
        <w:tc>
          <w:tcPr>
            <w:tcW w:w="3032" w:type="dxa"/>
            <w:tcBorders>
              <w:bottom w:val="single" w:sz="4" w:space="0" w:color="auto"/>
            </w:tcBorders>
          </w:tcPr>
          <w:p w14:paraId="05FE9400" w14:textId="77777777" w:rsidR="0061254A" w:rsidRDefault="00620165">
            <w:pPr>
              <w:jc w:val="center"/>
              <w:rPr>
                <w:rFonts w:ascii="宋体"/>
                <w:sz w:val="24"/>
                <w:highlight w:val="yellow"/>
              </w:rPr>
            </w:pPr>
            <w:r>
              <w:rPr>
                <w:rFonts w:ascii="宋体" w:hint="eastAsia"/>
                <w:sz w:val="24"/>
              </w:rPr>
              <w:t>{样品来源及数量}</w:t>
            </w:r>
          </w:p>
        </w:tc>
      </w:tr>
      <w:bookmarkEnd w:id="3"/>
      <w:tr w:rsidR="0061254A" w14:paraId="37AFF060" w14:textId="77777777">
        <w:trPr>
          <w:trHeight w:val="70"/>
        </w:trPr>
        <w:tc>
          <w:tcPr>
            <w:tcW w:w="4980" w:type="dxa"/>
            <w:gridSpan w:val="5"/>
          </w:tcPr>
          <w:p w14:paraId="656BB561" w14:textId="77777777" w:rsidR="0061254A" w:rsidRDefault="00620165">
            <w:pPr>
              <w:jc w:val="left"/>
              <w:rPr>
                <w:rFonts w:ascii="宋体"/>
                <w:b/>
              </w:rPr>
            </w:pPr>
            <w:r>
              <w:rPr>
                <w:sz w:val="18"/>
              </w:rPr>
              <w:t>Name of Sample</w:t>
            </w:r>
          </w:p>
        </w:tc>
        <w:tc>
          <w:tcPr>
            <w:tcW w:w="4982" w:type="dxa"/>
            <w:gridSpan w:val="4"/>
          </w:tcPr>
          <w:p w14:paraId="701A2FFD" w14:textId="77777777" w:rsidR="0061254A" w:rsidRDefault="00620165">
            <w:pPr>
              <w:jc w:val="left"/>
              <w:rPr>
                <w:rFonts w:ascii="宋体"/>
                <w:b/>
              </w:rPr>
            </w:pPr>
            <w:r>
              <w:rPr>
                <w:rFonts w:hint="eastAsia"/>
                <w:sz w:val="18"/>
              </w:rPr>
              <w:t>Way and Q</w:t>
            </w:r>
            <w:r>
              <w:rPr>
                <w:sz w:val="18"/>
              </w:rPr>
              <w:t xml:space="preserve">uantity </w:t>
            </w:r>
            <w:r>
              <w:rPr>
                <w:rFonts w:hint="eastAsia"/>
                <w:sz w:val="18"/>
              </w:rPr>
              <w:t xml:space="preserve">of </w:t>
            </w:r>
            <w:r>
              <w:rPr>
                <w:sz w:val="18"/>
              </w:rPr>
              <w:t>Reception</w:t>
            </w:r>
          </w:p>
        </w:tc>
      </w:tr>
      <w:tr w:rsidR="0061254A" w14:paraId="0298FE21" w14:textId="77777777">
        <w:tc>
          <w:tcPr>
            <w:tcW w:w="1245" w:type="dxa"/>
          </w:tcPr>
          <w:p w14:paraId="73A56944" w14:textId="77777777" w:rsidR="0061254A" w:rsidRDefault="00620165">
            <w:pPr>
              <w:jc w:val="left"/>
              <w:rPr>
                <w:rFonts w:ascii="宋体"/>
                <w:b/>
              </w:rPr>
            </w:pPr>
            <w:bookmarkStart w:id="4" w:name="p2委托单位" w:colFirst="1" w:colLast="1"/>
            <w:bookmarkStart w:id="5" w:name="p2接样日期" w:colFirst="3" w:colLast="3"/>
            <w:r>
              <w:rPr>
                <w:rFonts w:ascii="宋体" w:hint="eastAsia"/>
                <w:b/>
                <w:sz w:val="24"/>
              </w:rPr>
              <w:t>委托单位</w:t>
            </w:r>
          </w:p>
        </w:tc>
        <w:tc>
          <w:tcPr>
            <w:tcW w:w="3735" w:type="dxa"/>
            <w:gridSpan w:val="4"/>
            <w:tcBorders>
              <w:bottom w:val="single" w:sz="4" w:space="0" w:color="auto"/>
            </w:tcBorders>
          </w:tcPr>
          <w:p w14:paraId="2BC4401A" w14:textId="77777777" w:rsidR="0061254A" w:rsidRDefault="00620165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/>
                <w:sz w:val="24"/>
              </w:rPr>
              <w:t>{客户名}</w:t>
            </w:r>
          </w:p>
        </w:tc>
        <w:tc>
          <w:tcPr>
            <w:tcW w:w="1245" w:type="dxa"/>
            <w:gridSpan w:val="2"/>
          </w:tcPr>
          <w:p w14:paraId="22DBFC97" w14:textId="77777777" w:rsidR="0061254A" w:rsidRDefault="00620165">
            <w:pPr>
              <w:jc w:val="left"/>
              <w:rPr>
                <w:rFonts w:ascii="宋体"/>
                <w:b/>
              </w:rPr>
            </w:pPr>
            <w:r>
              <w:rPr>
                <w:rFonts w:ascii="宋体" w:hint="eastAsia"/>
                <w:b/>
                <w:sz w:val="24"/>
              </w:rPr>
              <w:t>接样日期</w:t>
            </w:r>
          </w:p>
        </w:tc>
        <w:tc>
          <w:tcPr>
            <w:tcW w:w="3737" w:type="dxa"/>
            <w:gridSpan w:val="2"/>
            <w:tcBorders>
              <w:bottom w:val="single" w:sz="4" w:space="0" w:color="auto"/>
            </w:tcBorders>
          </w:tcPr>
          <w:p w14:paraId="6C75E9D8" w14:textId="77777777" w:rsidR="0061254A" w:rsidRDefault="00620165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/>
                <w:sz w:val="24"/>
              </w:rPr>
              <w:t>{送样日期}</w:t>
            </w:r>
          </w:p>
        </w:tc>
      </w:tr>
      <w:bookmarkEnd w:id="4"/>
      <w:bookmarkEnd w:id="5"/>
      <w:tr w:rsidR="0061254A" w14:paraId="7F03FFD8" w14:textId="77777777">
        <w:trPr>
          <w:trHeight w:val="70"/>
        </w:trPr>
        <w:tc>
          <w:tcPr>
            <w:tcW w:w="4980" w:type="dxa"/>
            <w:gridSpan w:val="5"/>
          </w:tcPr>
          <w:p w14:paraId="4259F8CD" w14:textId="77777777" w:rsidR="0061254A" w:rsidRDefault="00620165">
            <w:pPr>
              <w:jc w:val="left"/>
              <w:rPr>
                <w:rFonts w:ascii="宋体"/>
                <w:b/>
              </w:rPr>
            </w:pPr>
            <w:r>
              <w:rPr>
                <w:sz w:val="18"/>
              </w:rPr>
              <w:t>Customer</w:t>
            </w:r>
          </w:p>
        </w:tc>
        <w:tc>
          <w:tcPr>
            <w:tcW w:w="4982" w:type="dxa"/>
            <w:gridSpan w:val="4"/>
          </w:tcPr>
          <w:p w14:paraId="10AAAEE3" w14:textId="77777777" w:rsidR="0061254A" w:rsidRDefault="00620165">
            <w:pPr>
              <w:jc w:val="left"/>
              <w:rPr>
                <w:rFonts w:ascii="宋体"/>
                <w:b/>
              </w:rPr>
            </w:pPr>
            <w:r>
              <w:rPr>
                <w:rFonts w:hint="eastAsia"/>
                <w:sz w:val="18"/>
              </w:rPr>
              <w:t>D</w:t>
            </w:r>
            <w:r>
              <w:rPr>
                <w:sz w:val="18"/>
              </w:rPr>
              <w:t>ate for Sample Supplying</w:t>
            </w:r>
          </w:p>
        </w:tc>
      </w:tr>
      <w:tr w:rsidR="0061254A" w14:paraId="5C4EFFF5" w14:textId="77777777">
        <w:tc>
          <w:tcPr>
            <w:tcW w:w="1260" w:type="dxa"/>
            <w:gridSpan w:val="2"/>
          </w:tcPr>
          <w:p w14:paraId="577B0950" w14:textId="77777777" w:rsidR="0061254A" w:rsidRDefault="00620165">
            <w:pPr>
              <w:jc w:val="left"/>
              <w:rPr>
                <w:rFonts w:ascii="宋体"/>
                <w:b/>
              </w:rPr>
            </w:pPr>
            <w:bookmarkStart w:id="6" w:name="p2检测日期" w:colFirst="3" w:colLast="3"/>
            <w:bookmarkStart w:id="7" w:name="p2检测项目" w:colFirst="1" w:colLast="1"/>
            <w:r>
              <w:rPr>
                <w:rFonts w:ascii="宋体" w:hint="eastAsia"/>
                <w:b/>
                <w:sz w:val="24"/>
              </w:rPr>
              <w:t>检测项目</w:t>
            </w:r>
          </w:p>
        </w:tc>
        <w:tc>
          <w:tcPr>
            <w:tcW w:w="3720" w:type="dxa"/>
            <w:gridSpan w:val="3"/>
            <w:tcBorders>
              <w:bottom w:val="single" w:sz="4" w:space="0" w:color="auto"/>
            </w:tcBorders>
          </w:tcPr>
          <w:p w14:paraId="2621280B" w14:textId="77777777" w:rsidR="0061254A" w:rsidRDefault="00620165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微生物检验</w:t>
            </w:r>
          </w:p>
        </w:tc>
        <w:tc>
          <w:tcPr>
            <w:tcW w:w="1230" w:type="dxa"/>
          </w:tcPr>
          <w:p w14:paraId="6109E9A3" w14:textId="77777777" w:rsidR="0061254A" w:rsidRDefault="00620165">
            <w:pPr>
              <w:jc w:val="left"/>
              <w:rPr>
                <w:rFonts w:ascii="宋体"/>
                <w:b/>
              </w:rPr>
            </w:pPr>
            <w:r>
              <w:rPr>
                <w:rFonts w:ascii="宋体" w:hint="eastAsia"/>
                <w:b/>
                <w:bCs/>
                <w:sz w:val="24"/>
              </w:rPr>
              <w:t>检测日期</w:t>
            </w:r>
          </w:p>
        </w:tc>
        <w:tc>
          <w:tcPr>
            <w:tcW w:w="3752" w:type="dxa"/>
            <w:gridSpan w:val="3"/>
            <w:tcBorders>
              <w:bottom w:val="single" w:sz="4" w:space="0" w:color="auto"/>
            </w:tcBorders>
          </w:tcPr>
          <w:p w14:paraId="54550288" w14:textId="77777777" w:rsidR="0061254A" w:rsidRDefault="00620165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/>
                <w:sz w:val="24"/>
              </w:rPr>
              <w:t>{送样日期}</w:t>
            </w:r>
          </w:p>
        </w:tc>
      </w:tr>
      <w:bookmarkEnd w:id="6"/>
      <w:bookmarkEnd w:id="7"/>
      <w:tr w:rsidR="0061254A" w14:paraId="41DF0AD4" w14:textId="77777777">
        <w:trPr>
          <w:trHeight w:val="70"/>
        </w:trPr>
        <w:tc>
          <w:tcPr>
            <w:tcW w:w="4980" w:type="dxa"/>
            <w:gridSpan w:val="5"/>
          </w:tcPr>
          <w:p w14:paraId="5DBE5110" w14:textId="77777777" w:rsidR="0061254A" w:rsidRDefault="00620165">
            <w:pPr>
              <w:jc w:val="left"/>
              <w:rPr>
                <w:rFonts w:ascii="宋体"/>
                <w:b/>
              </w:rPr>
            </w:pPr>
            <w:r>
              <w:rPr>
                <w:sz w:val="18"/>
              </w:rPr>
              <w:t>Item of Analysis</w:t>
            </w:r>
          </w:p>
        </w:tc>
        <w:tc>
          <w:tcPr>
            <w:tcW w:w="4982" w:type="dxa"/>
            <w:gridSpan w:val="4"/>
          </w:tcPr>
          <w:p w14:paraId="6938C4B4" w14:textId="77777777" w:rsidR="0061254A" w:rsidRDefault="00620165">
            <w:pPr>
              <w:jc w:val="left"/>
              <w:rPr>
                <w:rFonts w:ascii="宋体"/>
                <w:b/>
              </w:rPr>
            </w:pPr>
            <w:r>
              <w:rPr>
                <w:rFonts w:hint="eastAsia"/>
                <w:sz w:val="18"/>
              </w:rPr>
              <w:t>Date for Analysis</w:t>
            </w:r>
          </w:p>
        </w:tc>
      </w:tr>
      <w:tr w:rsidR="0061254A" w14:paraId="1A6B8623" w14:textId="77777777">
        <w:trPr>
          <w:trHeight w:val="277"/>
        </w:trPr>
        <w:tc>
          <w:tcPr>
            <w:tcW w:w="1500" w:type="dxa"/>
            <w:gridSpan w:val="3"/>
          </w:tcPr>
          <w:p w14:paraId="24AF2DE6" w14:textId="77777777" w:rsidR="0061254A" w:rsidRDefault="00620165">
            <w:pPr>
              <w:jc w:val="left"/>
              <w:rPr>
                <w:sz w:val="18"/>
              </w:rPr>
            </w:pPr>
            <w:bookmarkStart w:id="8" w:name="p2签发日期" w:colFirst="3" w:colLast="4"/>
            <w:r>
              <w:rPr>
                <w:rFonts w:ascii="宋体" w:hint="eastAsia"/>
                <w:b/>
                <w:sz w:val="24"/>
              </w:rPr>
              <w:t>委托登记号</w:t>
            </w:r>
          </w:p>
        </w:tc>
        <w:tc>
          <w:tcPr>
            <w:tcW w:w="3480" w:type="dxa"/>
            <w:gridSpan w:val="2"/>
            <w:tcBorders>
              <w:bottom w:val="single" w:sz="4" w:space="0" w:color="auto"/>
            </w:tcBorders>
          </w:tcPr>
          <w:p w14:paraId="6F80A3F3" w14:textId="77777777" w:rsidR="0061254A" w:rsidRDefault="00620165">
            <w:pPr>
              <w:jc w:val="center"/>
              <w:rPr>
                <w:sz w:val="24"/>
              </w:rPr>
            </w:pPr>
            <w:r>
              <w:rPr>
                <w:sz w:val="24"/>
              </w:rPr>
              <w:t>{</w:t>
            </w:r>
            <w:r>
              <w:rPr>
                <w:sz w:val="24"/>
              </w:rPr>
              <w:t>单号</w:t>
            </w:r>
            <w:r>
              <w:rPr>
                <w:sz w:val="24"/>
              </w:rPr>
              <w:t>}</w:t>
            </w:r>
          </w:p>
        </w:tc>
        <w:tc>
          <w:tcPr>
            <w:tcW w:w="1230" w:type="dxa"/>
          </w:tcPr>
          <w:p w14:paraId="351E817C" w14:textId="77777777" w:rsidR="0061254A" w:rsidRDefault="00620165">
            <w:pPr>
              <w:jc w:val="left"/>
              <w:rPr>
                <w:rFonts w:ascii="宋体"/>
                <w:b/>
              </w:rPr>
            </w:pPr>
            <w:r>
              <w:rPr>
                <w:rFonts w:ascii="宋体" w:hint="eastAsia"/>
                <w:b/>
                <w:sz w:val="24"/>
              </w:rPr>
              <w:t>签发日期</w:t>
            </w:r>
          </w:p>
        </w:tc>
        <w:tc>
          <w:tcPr>
            <w:tcW w:w="3752" w:type="dxa"/>
            <w:gridSpan w:val="3"/>
            <w:tcBorders>
              <w:bottom w:val="single" w:sz="4" w:space="0" w:color="auto"/>
            </w:tcBorders>
          </w:tcPr>
          <w:p w14:paraId="6E5A5493" w14:textId="77777777" w:rsidR="0061254A" w:rsidRDefault="00620165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{签发日期}</w:t>
            </w:r>
          </w:p>
        </w:tc>
      </w:tr>
      <w:bookmarkEnd w:id="8"/>
      <w:tr w:rsidR="0061254A" w14:paraId="1FE3029C" w14:textId="77777777">
        <w:trPr>
          <w:trHeight w:val="70"/>
        </w:trPr>
        <w:tc>
          <w:tcPr>
            <w:tcW w:w="4980" w:type="dxa"/>
            <w:gridSpan w:val="5"/>
          </w:tcPr>
          <w:p w14:paraId="2A05B493" w14:textId="77777777" w:rsidR="0061254A" w:rsidRDefault="00620165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Sample Receipt NO</w:t>
            </w:r>
          </w:p>
        </w:tc>
        <w:tc>
          <w:tcPr>
            <w:tcW w:w="4982" w:type="dxa"/>
            <w:gridSpan w:val="4"/>
          </w:tcPr>
          <w:p w14:paraId="37ED264C" w14:textId="77777777" w:rsidR="0061254A" w:rsidRDefault="00620165">
            <w:pPr>
              <w:jc w:val="left"/>
              <w:rPr>
                <w:rFonts w:ascii="宋体"/>
                <w:b/>
              </w:rPr>
            </w:pPr>
            <w:r>
              <w:rPr>
                <w:sz w:val="18"/>
              </w:rPr>
              <w:t>Date for Reporting</w:t>
            </w:r>
          </w:p>
        </w:tc>
      </w:tr>
      <w:tr w:rsidR="0061254A" w14:paraId="252A54EC" w14:textId="77777777">
        <w:tc>
          <w:tcPr>
            <w:tcW w:w="2490" w:type="dxa"/>
            <w:gridSpan w:val="4"/>
          </w:tcPr>
          <w:p w14:paraId="62E7DBB5" w14:textId="77777777" w:rsidR="0061254A" w:rsidRDefault="00620165">
            <w:pPr>
              <w:jc w:val="left"/>
              <w:rPr>
                <w:sz w:val="18"/>
              </w:rPr>
            </w:pPr>
            <w:bookmarkStart w:id="9" w:name="p2检测依据与分析方法" w:colFirst="1" w:colLast="1"/>
            <w:r>
              <w:rPr>
                <w:rFonts w:hint="eastAsia"/>
                <w:b/>
                <w:sz w:val="24"/>
              </w:rPr>
              <w:t>检验依据和</w:t>
            </w:r>
            <w:r>
              <w:rPr>
                <w:rFonts w:ascii="Book Antiqua" w:hAnsi="Book Antiqua" w:hint="eastAsia"/>
                <w:b/>
                <w:sz w:val="24"/>
              </w:rPr>
              <w:t>分析方法</w:t>
            </w:r>
          </w:p>
        </w:tc>
        <w:tc>
          <w:tcPr>
            <w:tcW w:w="7472" w:type="dxa"/>
            <w:gridSpan w:val="5"/>
            <w:tcBorders>
              <w:bottom w:val="single" w:sz="4" w:space="0" w:color="auto"/>
            </w:tcBorders>
          </w:tcPr>
          <w:p w14:paraId="73E4A211" w14:textId="77777777" w:rsidR="0061254A" w:rsidRDefault="00620165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{检测标准}</w:t>
            </w:r>
          </w:p>
        </w:tc>
      </w:tr>
      <w:bookmarkEnd w:id="9"/>
      <w:tr w:rsidR="0061254A" w14:paraId="3B02EB40" w14:textId="77777777">
        <w:trPr>
          <w:trHeight w:val="70"/>
        </w:trPr>
        <w:tc>
          <w:tcPr>
            <w:tcW w:w="9962" w:type="dxa"/>
            <w:gridSpan w:val="9"/>
          </w:tcPr>
          <w:p w14:paraId="6408A731" w14:textId="77777777" w:rsidR="0061254A" w:rsidRDefault="00620165">
            <w:pPr>
              <w:jc w:val="left"/>
              <w:rPr>
                <w:rFonts w:ascii="宋体"/>
                <w:b/>
              </w:rPr>
            </w:pPr>
            <w:r>
              <w:rPr>
                <w:rFonts w:hint="eastAsia"/>
                <w:sz w:val="18"/>
              </w:rPr>
              <w:t xml:space="preserve">Standard and </w:t>
            </w:r>
            <w:r>
              <w:rPr>
                <w:sz w:val="18"/>
              </w:rPr>
              <w:t>Methods</w:t>
            </w:r>
          </w:p>
        </w:tc>
      </w:tr>
    </w:tbl>
    <w:p w14:paraId="7A07D807" w14:textId="77777777" w:rsidR="0061254A" w:rsidRDefault="00620165">
      <w:pPr>
        <w:jc w:val="center"/>
        <w:rPr>
          <w:sz w:val="18"/>
        </w:rPr>
      </w:pPr>
      <w:r>
        <w:rPr>
          <w:rFonts w:ascii="Book Antiqua" w:hAnsi="Book Antiqua" w:hint="eastAsia"/>
          <w:b/>
          <w:bCs/>
          <w:sz w:val="30"/>
        </w:rPr>
        <w:t>分</w:t>
      </w:r>
      <w:r>
        <w:rPr>
          <w:rFonts w:ascii="Book Antiqua" w:hAnsi="Book Antiqua" w:hint="eastAsia"/>
          <w:b/>
          <w:bCs/>
          <w:sz w:val="30"/>
        </w:rPr>
        <w:t xml:space="preserve"> </w:t>
      </w:r>
      <w:r>
        <w:rPr>
          <w:rFonts w:ascii="Book Antiqua" w:hAnsi="Book Antiqua" w:hint="eastAsia"/>
          <w:b/>
          <w:bCs/>
          <w:sz w:val="30"/>
        </w:rPr>
        <w:t>析</w:t>
      </w:r>
      <w:r>
        <w:rPr>
          <w:rFonts w:ascii="Book Antiqua" w:hAnsi="Book Antiqua" w:hint="eastAsia"/>
          <w:b/>
          <w:bCs/>
          <w:sz w:val="30"/>
        </w:rPr>
        <w:t xml:space="preserve"> </w:t>
      </w:r>
      <w:r>
        <w:rPr>
          <w:rFonts w:ascii="Book Antiqua" w:hAnsi="Book Antiqua" w:hint="eastAsia"/>
          <w:b/>
          <w:bCs/>
          <w:sz w:val="30"/>
        </w:rPr>
        <w:t>检</w:t>
      </w:r>
      <w:r>
        <w:rPr>
          <w:rFonts w:ascii="Book Antiqua" w:hAnsi="Book Antiqua" w:hint="eastAsia"/>
          <w:b/>
          <w:bCs/>
          <w:sz w:val="30"/>
        </w:rPr>
        <w:t xml:space="preserve"> </w:t>
      </w:r>
      <w:r>
        <w:rPr>
          <w:rFonts w:ascii="Book Antiqua" w:hAnsi="Book Antiqua" w:hint="eastAsia"/>
          <w:b/>
          <w:bCs/>
          <w:sz w:val="30"/>
        </w:rPr>
        <w:t>测</w:t>
      </w:r>
      <w:r>
        <w:rPr>
          <w:rFonts w:ascii="Book Antiqua" w:hAnsi="Book Antiqua" w:hint="eastAsia"/>
          <w:b/>
          <w:bCs/>
          <w:sz w:val="30"/>
        </w:rPr>
        <w:t xml:space="preserve"> </w:t>
      </w:r>
      <w:r>
        <w:rPr>
          <w:rFonts w:ascii="Book Antiqua" w:hAnsi="Book Antiqua" w:hint="eastAsia"/>
          <w:b/>
          <w:bCs/>
          <w:sz w:val="30"/>
        </w:rPr>
        <w:t>结</w:t>
      </w:r>
      <w:r>
        <w:rPr>
          <w:rFonts w:ascii="Book Antiqua" w:hAnsi="Book Antiqua" w:hint="eastAsia"/>
          <w:b/>
          <w:bCs/>
          <w:sz w:val="30"/>
        </w:rPr>
        <w:t xml:space="preserve"> </w:t>
      </w:r>
      <w:r>
        <w:rPr>
          <w:rFonts w:ascii="Book Antiqua" w:hAnsi="Book Antiqua" w:hint="eastAsia"/>
          <w:b/>
          <w:bCs/>
          <w:sz w:val="30"/>
        </w:rPr>
        <w:t>果</w:t>
      </w:r>
    </w:p>
    <w:p w14:paraId="19F78652" w14:textId="77777777" w:rsidR="0061254A" w:rsidRDefault="00620165">
      <w:pPr>
        <w:spacing w:line="240" w:lineRule="atLeast"/>
        <w:jc w:val="center"/>
        <w:rPr>
          <w:b/>
          <w:bCs/>
        </w:rPr>
      </w:pPr>
      <w:r>
        <w:rPr>
          <w:rFonts w:hint="eastAsia"/>
          <w:b/>
          <w:bCs/>
        </w:rPr>
        <w:t>R</w:t>
      </w:r>
      <w:r>
        <w:rPr>
          <w:b/>
          <w:bCs/>
        </w:rPr>
        <w:t>esults</w:t>
      </w:r>
    </w:p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64"/>
        <w:gridCol w:w="1602"/>
        <w:gridCol w:w="704"/>
        <w:gridCol w:w="2244"/>
        <w:gridCol w:w="218"/>
        <w:gridCol w:w="3586"/>
      </w:tblGrid>
      <w:tr w:rsidR="004A4A18" w14:paraId="56339ADD" w14:textId="77777777" w:rsidTr="004A4A18">
        <w:trPr>
          <w:trHeight w:val="70"/>
          <w:jc w:val="center"/>
        </w:trPr>
        <w:tc>
          <w:tcPr>
            <w:tcW w:w="3870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74798B" w14:textId="77777777" w:rsidR="004A4A18" w:rsidRDefault="004A4A1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样品名称</w:t>
            </w:r>
          </w:p>
        </w:tc>
        <w:tc>
          <w:tcPr>
            <w:tcW w:w="22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679F96" w14:textId="77777777" w:rsidR="004A4A18" w:rsidRDefault="004A4A1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菌落总数（</w:t>
            </w:r>
            <w:proofErr w:type="spellStart"/>
            <w:r>
              <w:rPr>
                <w:rFonts w:hint="eastAsia"/>
                <w:b/>
                <w:bCs/>
                <w:sz w:val="28"/>
                <w:szCs w:val="28"/>
              </w:rPr>
              <w:t>cfu</w:t>
            </w:r>
            <w:proofErr w:type="spellEnd"/>
            <w:r>
              <w:rPr>
                <w:rFonts w:hint="eastAsia"/>
                <w:b/>
                <w:bCs/>
                <w:sz w:val="28"/>
                <w:szCs w:val="28"/>
              </w:rPr>
              <w:t>/g</w:t>
            </w:r>
            <w:r>
              <w:rPr>
                <w:rFonts w:hint="eastAsia"/>
                <w:b/>
                <w:bCs/>
                <w:sz w:val="28"/>
                <w:szCs w:val="28"/>
              </w:rPr>
              <w:t>）</w:t>
            </w:r>
          </w:p>
        </w:tc>
        <w:tc>
          <w:tcPr>
            <w:tcW w:w="380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623261" w14:textId="77777777" w:rsidR="004A4A18" w:rsidRDefault="004A4A1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霉菌及酵母菌总数（</w:t>
            </w:r>
            <w:proofErr w:type="spellStart"/>
            <w:r>
              <w:rPr>
                <w:rFonts w:hint="eastAsia"/>
                <w:b/>
                <w:bCs/>
                <w:sz w:val="28"/>
                <w:szCs w:val="28"/>
              </w:rPr>
              <w:t>cfu</w:t>
            </w:r>
            <w:proofErr w:type="spellEnd"/>
            <w:r>
              <w:rPr>
                <w:rFonts w:hint="eastAsia"/>
                <w:b/>
                <w:bCs/>
                <w:sz w:val="28"/>
                <w:szCs w:val="28"/>
              </w:rPr>
              <w:t>/g</w:t>
            </w:r>
            <w:r>
              <w:rPr>
                <w:rFonts w:hint="eastAsia"/>
                <w:b/>
                <w:bCs/>
                <w:sz w:val="28"/>
                <w:szCs w:val="28"/>
              </w:rPr>
              <w:t>）</w:t>
            </w:r>
          </w:p>
        </w:tc>
      </w:tr>
      <w:tr w:rsidR="004A4A18" w14:paraId="07C8574F" w14:textId="77777777" w:rsidTr="004A4A18">
        <w:trPr>
          <w:trHeight w:val="70"/>
          <w:jc w:val="center"/>
        </w:trPr>
        <w:tc>
          <w:tcPr>
            <w:tcW w:w="3870" w:type="dxa"/>
            <w:gridSpan w:val="3"/>
            <w:vAlign w:val="center"/>
          </w:tcPr>
          <w:p w14:paraId="7BFE3175" w14:textId="6637E7FE" w:rsidR="004A4A18" w:rsidRDefault="001F4511">
            <w:pPr>
              <w:widowControl/>
              <w:jc w:val="center"/>
              <w:rPr>
                <w:color w:val="000000"/>
                <w:sz w:val="24"/>
              </w:rPr>
            </w:pPr>
            <w:bookmarkStart w:id="10" w:name="OLE_LINK2"/>
            <w:r w:rsidRPr="001F4511">
              <w:rPr>
                <w:color w:val="000000"/>
                <w:sz w:val="24"/>
              </w:rPr>
              <w:t>{#F_key</w:t>
            </w:r>
            <w:r w:rsidRPr="001F4511">
              <w:rPr>
                <w:color w:val="000000"/>
                <w:sz w:val="24"/>
              </w:rPr>
              <w:t>微检市场需求表</w:t>
            </w:r>
            <w:r w:rsidRPr="001F4511">
              <w:rPr>
                <w:color w:val="000000"/>
                <w:sz w:val="24"/>
              </w:rPr>
              <w:t>}</w:t>
            </w:r>
            <w:bookmarkEnd w:id="10"/>
            <w:r w:rsidR="00EE7390" w:rsidRPr="00EE7390">
              <w:rPr>
                <w:color w:val="000000"/>
                <w:sz w:val="24"/>
              </w:rPr>
              <w:t>{</w:t>
            </w:r>
            <w:r>
              <w:rPr>
                <w:rFonts w:hint="eastAsia"/>
                <w:color w:val="000000"/>
                <w:sz w:val="24"/>
              </w:rPr>
              <w:t>#</w:t>
            </w:r>
            <w:r w:rsidR="00EE7390" w:rsidRPr="00EE7390">
              <w:rPr>
                <w:color w:val="000000"/>
                <w:sz w:val="24"/>
              </w:rPr>
              <w:t>菌落总数数据表</w:t>
            </w:r>
            <w:r w:rsidR="00EE7390" w:rsidRPr="00EE7390">
              <w:rPr>
                <w:color w:val="000000"/>
                <w:sz w:val="24"/>
              </w:rPr>
              <w:t>}</w:t>
            </w:r>
            <w:r w:rsidR="00CB2DCF">
              <w:rPr>
                <w:rFonts w:ascii="宋体" w:hAnsi="宋体"/>
                <w:sz w:val="24"/>
              </w:rPr>
              <w:t>{样品名称}</w:t>
            </w:r>
          </w:p>
        </w:tc>
        <w:tc>
          <w:tcPr>
            <w:tcW w:w="2244" w:type="dxa"/>
            <w:vAlign w:val="center"/>
          </w:tcPr>
          <w:p w14:paraId="61BC424C" w14:textId="60433527" w:rsidR="004A4A18" w:rsidRDefault="004A4A18">
            <w:pPr>
              <w:jc w:val="center"/>
              <w:rPr>
                <w:sz w:val="24"/>
              </w:rPr>
            </w:pPr>
            <w:bookmarkStart w:id="11" w:name="OLE_LINK1"/>
            <w:r w:rsidRPr="004A4A18">
              <w:rPr>
                <w:sz w:val="24"/>
              </w:rPr>
              <w:t>{{</w:t>
            </w:r>
            <w:r w:rsidRPr="004A4A18">
              <w:rPr>
                <w:sz w:val="24"/>
              </w:rPr>
              <w:t>细菌数量</w:t>
            </w:r>
            <w:r w:rsidRPr="004A4A18">
              <w:rPr>
                <w:sz w:val="24"/>
              </w:rPr>
              <w:t>}{</w:t>
            </w:r>
            <w:r w:rsidRPr="004A4A18">
              <w:rPr>
                <w:sz w:val="24"/>
              </w:rPr>
              <w:t>细菌乘方</w:t>
            </w:r>
            <w:r w:rsidRPr="004A4A18">
              <w:rPr>
                <w:sz w:val="24"/>
              </w:rPr>
              <w:t>v2}}</w:t>
            </w:r>
            <w:bookmarkEnd w:id="11"/>
          </w:p>
        </w:tc>
        <w:tc>
          <w:tcPr>
            <w:tcW w:w="3804" w:type="dxa"/>
            <w:gridSpan w:val="2"/>
            <w:vAlign w:val="center"/>
          </w:tcPr>
          <w:p w14:paraId="0E4853ED" w14:textId="5D3FEA52" w:rsidR="004A4A18" w:rsidRDefault="004A4A18">
            <w:pPr>
              <w:jc w:val="center"/>
              <w:rPr>
                <w:sz w:val="24"/>
              </w:rPr>
            </w:pPr>
            <w:r w:rsidRPr="004A4A18">
              <w:rPr>
                <w:sz w:val="24"/>
              </w:rPr>
              <w:t>{{</w:t>
            </w:r>
            <w:r>
              <w:rPr>
                <w:rFonts w:hint="eastAsia"/>
                <w:sz w:val="24"/>
              </w:rPr>
              <w:t>真菌</w:t>
            </w:r>
            <w:r w:rsidRPr="004A4A18">
              <w:rPr>
                <w:sz w:val="24"/>
              </w:rPr>
              <w:t>数量</w:t>
            </w:r>
            <w:r w:rsidRPr="004A4A18">
              <w:rPr>
                <w:sz w:val="24"/>
              </w:rPr>
              <w:t>}{</w:t>
            </w:r>
            <w:r>
              <w:rPr>
                <w:rFonts w:hint="eastAsia"/>
                <w:sz w:val="24"/>
              </w:rPr>
              <w:t>真菌</w:t>
            </w:r>
            <w:r w:rsidRPr="004A4A18">
              <w:rPr>
                <w:sz w:val="24"/>
              </w:rPr>
              <w:t>乘方</w:t>
            </w:r>
            <w:r w:rsidRPr="004A4A18">
              <w:rPr>
                <w:sz w:val="24"/>
              </w:rPr>
              <w:t>v2}}</w:t>
            </w:r>
            <w:r w:rsidR="00CB2DCF" w:rsidRPr="00EE7390">
              <w:rPr>
                <w:color w:val="000000"/>
                <w:sz w:val="24"/>
              </w:rPr>
              <w:t>{</w:t>
            </w:r>
            <w:r w:rsidR="00CB2DCF">
              <w:rPr>
                <w:rFonts w:hint="eastAsia"/>
                <w:color w:val="000000"/>
                <w:sz w:val="24"/>
              </w:rPr>
              <w:t>/</w:t>
            </w:r>
            <w:r w:rsidR="00CB2DCF" w:rsidRPr="00EE7390">
              <w:rPr>
                <w:color w:val="000000"/>
                <w:sz w:val="24"/>
              </w:rPr>
              <w:t>菌落总数数据表</w:t>
            </w:r>
            <w:r w:rsidR="00CB2DCF" w:rsidRPr="00EE7390">
              <w:rPr>
                <w:color w:val="000000"/>
                <w:sz w:val="24"/>
              </w:rPr>
              <w:t>}</w:t>
            </w:r>
            <w:r w:rsidR="00054CEB" w:rsidRPr="001F4511">
              <w:rPr>
                <w:color w:val="000000"/>
                <w:sz w:val="24"/>
              </w:rPr>
              <w:t>{</w:t>
            </w:r>
            <w:r w:rsidR="00054CEB">
              <w:rPr>
                <w:rFonts w:hint="eastAsia"/>
                <w:color w:val="000000"/>
                <w:sz w:val="24"/>
              </w:rPr>
              <w:t>/</w:t>
            </w:r>
            <w:proofErr w:type="spellStart"/>
            <w:r w:rsidR="00054CEB" w:rsidRPr="001F4511">
              <w:rPr>
                <w:color w:val="000000"/>
                <w:sz w:val="24"/>
              </w:rPr>
              <w:t>F_key</w:t>
            </w:r>
            <w:proofErr w:type="spellEnd"/>
            <w:r w:rsidR="00054CEB" w:rsidRPr="001F4511">
              <w:rPr>
                <w:color w:val="000000"/>
                <w:sz w:val="24"/>
              </w:rPr>
              <w:t>微检市场需求表</w:t>
            </w:r>
            <w:r w:rsidR="00054CEB" w:rsidRPr="001F4511">
              <w:rPr>
                <w:color w:val="000000"/>
                <w:sz w:val="24"/>
              </w:rPr>
              <w:t>}</w:t>
            </w:r>
          </w:p>
        </w:tc>
      </w:tr>
      <w:tr w:rsidR="004A4A18" w14:paraId="1E3888CE" w14:textId="77777777" w:rsidTr="004A4A18">
        <w:trPr>
          <w:trHeight w:val="70"/>
          <w:jc w:val="center"/>
        </w:trPr>
        <w:tc>
          <w:tcPr>
            <w:tcW w:w="9918" w:type="dxa"/>
            <w:gridSpan w:val="6"/>
            <w:vAlign w:val="center"/>
          </w:tcPr>
          <w:p w14:paraId="05F835E7" w14:textId="77777777" w:rsidR="004A4A18" w:rsidRDefault="004A4A18">
            <w:pPr>
              <w:jc w:val="center"/>
              <w:rPr>
                <w:sz w:val="24"/>
              </w:rPr>
            </w:pPr>
          </w:p>
        </w:tc>
      </w:tr>
      <w:tr w:rsidR="004A4A18" w14:paraId="3621A6CC" w14:textId="77777777" w:rsidTr="004A4A18">
        <w:trPr>
          <w:jc w:val="center"/>
        </w:trPr>
        <w:tc>
          <w:tcPr>
            <w:tcW w:w="1564" w:type="dxa"/>
            <w:tcBorders>
              <w:bottom w:val="single" w:sz="4" w:space="0" w:color="auto"/>
            </w:tcBorders>
          </w:tcPr>
          <w:p w14:paraId="637A1D2B" w14:textId="7881F37A" w:rsidR="004A4A18" w:rsidRDefault="004A4A18">
            <w:pPr>
              <w:spacing w:line="240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sz w:val="24"/>
              </w:rPr>
              <w:t>备</w:t>
            </w:r>
            <w:r>
              <w:rPr>
                <w:rFonts w:hint="eastAsia"/>
                <w:b/>
                <w:bCs/>
                <w:sz w:val="24"/>
              </w:rPr>
              <w:t xml:space="preserve"> </w:t>
            </w:r>
            <w:r>
              <w:rPr>
                <w:rFonts w:hint="eastAsia"/>
                <w:b/>
                <w:bCs/>
                <w:sz w:val="24"/>
              </w:rPr>
              <w:t>注（</w:t>
            </w:r>
            <w:r>
              <w:rPr>
                <w:rFonts w:hint="eastAsia"/>
                <w:b/>
                <w:sz w:val="24"/>
              </w:rPr>
              <w:t>R</w:t>
            </w:r>
            <w:r>
              <w:rPr>
                <w:b/>
                <w:sz w:val="24"/>
              </w:rPr>
              <w:t>emarks</w:t>
            </w:r>
            <w:r>
              <w:rPr>
                <w:rFonts w:hint="eastAsia"/>
                <w:b/>
                <w:sz w:val="24"/>
              </w:rPr>
              <w:t>）</w:t>
            </w:r>
          </w:p>
        </w:tc>
        <w:tc>
          <w:tcPr>
            <w:tcW w:w="8354" w:type="dxa"/>
            <w:gridSpan w:val="5"/>
            <w:tcBorders>
              <w:bottom w:val="single" w:sz="4" w:space="0" w:color="auto"/>
            </w:tcBorders>
          </w:tcPr>
          <w:p w14:paraId="5EBDE5B1" w14:textId="2C668FC0" w:rsidR="004A4A18" w:rsidRDefault="004A4A18">
            <w:pPr>
              <w:spacing w:line="240" w:lineRule="atLeast"/>
              <w:rPr>
                <w:bCs/>
              </w:rPr>
            </w:pPr>
            <w:r>
              <w:rPr>
                <w:rFonts w:hint="eastAsia"/>
                <w:b/>
                <w:bCs/>
                <w:noProof/>
                <w:sz w:val="24"/>
              </w:rPr>
              <mc:AlternateContent>
                <mc:Choice Requires="wpg">
                  <w:drawing>
                    <wp:anchor distT="0" distB="0" distL="114300" distR="114300" simplePos="0" relativeHeight="251662336" behindDoc="1" locked="0" layoutInCell="1" allowOverlap="1" wp14:anchorId="1EA6F4AA" wp14:editId="04CBE037">
                      <wp:simplePos x="0" y="0"/>
                      <wp:positionH relativeFrom="column">
                        <wp:posOffset>-662940</wp:posOffset>
                      </wp:positionH>
                      <wp:positionV relativeFrom="paragraph">
                        <wp:posOffset>147320</wp:posOffset>
                      </wp:positionV>
                      <wp:extent cx="5459730" cy="1295400"/>
                      <wp:effectExtent l="0" t="1905" r="3175" b="0"/>
                      <wp:wrapNone/>
                      <wp:docPr id="1145931042" name="Group 6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459730" cy="1295400"/>
                                <a:chOff x="1710" y="12971"/>
                                <a:chExt cx="8598" cy="20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2935551" name="Picture 67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lum contrast="6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10" y="13594"/>
                                  <a:ext cx="1922" cy="93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468222" name="图片 65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031" y="13609"/>
                                  <a:ext cx="1920" cy="88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997739310" name="图片 54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268" y="12971"/>
                                  <a:ext cx="2040" cy="20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3E579E1" id="Group 671" o:spid="_x0000_s1026" style="position:absolute;margin-left:-52.2pt;margin-top:11.6pt;width:429.9pt;height:102pt;z-index:-251654144" coordorigin="1710,12971" coordsize="8598,20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672" o:spid="_x0000_s1027" type="#_x0000_t75" style="position:absolute;left:1710;top:13594;width:1922;height: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">
                        <v:imagedata r:id="rId11" o:title="" gain="2.5"/>
                      </v:shape>
                      <v:shape id="图片 654" o:spid="_x0000_s1028" type="#_x0000_t75" style="position:absolute;left:5031;top:13609;width:1920;height:8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">
                        <v:imagedata r:id="rId12" o:title=""/>
                      </v:shape>
                      <v:shape id="图片 540" o:spid="_x0000_s1029" type="#_x0000_t75" style="position:absolute;left:8268;top:12971;width:2040;height:2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">
                        <v:imagedata r:id="rId13" o:title=""/>
                      </v:shape>
                    </v:group>
                  </w:pict>
                </mc:Fallback>
              </mc:AlternateContent>
            </w:r>
            <w:r>
              <w:rPr>
                <w:rFonts w:hint="eastAsia"/>
                <w:b/>
                <w:bCs/>
              </w:rPr>
              <w:t>此报告仅作为研发数据参考。</w:t>
            </w:r>
          </w:p>
        </w:tc>
      </w:tr>
      <w:tr w:rsidR="004A4A18" w14:paraId="1E00D7A4" w14:textId="77777777" w:rsidTr="004A4A1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15"/>
          <w:jc w:val="center"/>
        </w:trPr>
        <w:tc>
          <w:tcPr>
            <w:tcW w:w="3166" w:type="dxa"/>
            <w:gridSpan w:val="2"/>
            <w:tcBorders>
              <w:top w:val="single" w:sz="4" w:space="0" w:color="auto"/>
            </w:tcBorders>
          </w:tcPr>
          <w:p w14:paraId="19B0A08B" w14:textId="77777777" w:rsidR="004A4A18" w:rsidRDefault="004A4A18">
            <w:pPr>
              <w:rPr>
                <w:rFonts w:ascii="宋体" w:hAnsi="宋体" w:cs="宋体" w:hint="eastAsia"/>
                <w:sz w:val="24"/>
              </w:rPr>
            </w:pPr>
          </w:p>
          <w:p w14:paraId="280BBBE8" w14:textId="77777777" w:rsidR="004A4A18" w:rsidRDefault="004A4A18">
            <w:pPr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检测人：</w:t>
            </w:r>
          </w:p>
        </w:tc>
        <w:tc>
          <w:tcPr>
            <w:tcW w:w="3166" w:type="dxa"/>
            <w:gridSpan w:val="3"/>
            <w:tcBorders>
              <w:top w:val="single" w:sz="4" w:space="0" w:color="auto"/>
            </w:tcBorders>
          </w:tcPr>
          <w:p w14:paraId="65346ABA" w14:textId="77777777" w:rsidR="004A4A18" w:rsidRDefault="004A4A18">
            <w:pPr>
              <w:ind w:firstLineChars="50" w:firstLine="120"/>
              <w:rPr>
                <w:rFonts w:ascii="宋体" w:hAnsi="宋体" w:cs="宋体" w:hint="eastAsia"/>
                <w:sz w:val="24"/>
              </w:rPr>
            </w:pPr>
          </w:p>
          <w:p w14:paraId="26EF4B4C" w14:textId="77777777" w:rsidR="004A4A18" w:rsidRDefault="004A4A18">
            <w:pPr>
              <w:ind w:firstLineChars="50" w:firstLine="120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审核：</w:t>
            </w:r>
          </w:p>
        </w:tc>
        <w:tc>
          <w:tcPr>
            <w:tcW w:w="3586" w:type="dxa"/>
            <w:tcBorders>
              <w:top w:val="single" w:sz="4" w:space="0" w:color="auto"/>
            </w:tcBorders>
          </w:tcPr>
          <w:p w14:paraId="45286166" w14:textId="1EE621D3" w:rsidR="004A4A18" w:rsidRDefault="004A4A18">
            <w:pPr>
              <w:ind w:firstLineChars="50" w:firstLine="120"/>
              <w:rPr>
                <w:rFonts w:ascii="宋体" w:hAnsi="宋体" w:cs="宋体" w:hint="eastAsia"/>
                <w:sz w:val="24"/>
              </w:rPr>
            </w:pPr>
          </w:p>
          <w:p w14:paraId="392D6823" w14:textId="77777777" w:rsidR="004A4A18" w:rsidRDefault="004A4A18">
            <w:pPr>
              <w:ind w:firstLineChars="50" w:firstLine="120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盖章：</w:t>
            </w:r>
          </w:p>
        </w:tc>
      </w:tr>
      <w:tr w:rsidR="004A4A18" w14:paraId="500F0699" w14:textId="77777777" w:rsidTr="004A4A1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jc w:val="center"/>
        </w:trPr>
        <w:tc>
          <w:tcPr>
            <w:tcW w:w="3166" w:type="dxa"/>
            <w:gridSpan w:val="2"/>
          </w:tcPr>
          <w:p w14:paraId="17847961" w14:textId="77777777" w:rsidR="004A4A18" w:rsidRDefault="004A4A18">
            <w:pPr>
              <w:rPr>
                <w:sz w:val="24"/>
              </w:rPr>
            </w:pPr>
            <w:r>
              <w:rPr>
                <w:sz w:val="24"/>
              </w:rPr>
              <w:t>Analyst Checker</w:t>
            </w:r>
          </w:p>
        </w:tc>
        <w:tc>
          <w:tcPr>
            <w:tcW w:w="3166" w:type="dxa"/>
            <w:gridSpan w:val="3"/>
          </w:tcPr>
          <w:p w14:paraId="5031463E" w14:textId="77777777" w:rsidR="004A4A18" w:rsidRDefault="004A4A18">
            <w:pPr>
              <w:rPr>
                <w:sz w:val="24"/>
              </w:rPr>
            </w:pPr>
            <w:r>
              <w:rPr>
                <w:sz w:val="24"/>
              </w:rPr>
              <w:t>Checker</w:t>
            </w:r>
          </w:p>
        </w:tc>
        <w:tc>
          <w:tcPr>
            <w:tcW w:w="3586" w:type="dxa"/>
          </w:tcPr>
          <w:p w14:paraId="0D60A7B8" w14:textId="08DA2AC5" w:rsidR="004A4A18" w:rsidRDefault="004A4A18">
            <w:pPr>
              <w:rPr>
                <w:sz w:val="24"/>
              </w:rPr>
            </w:pPr>
            <w:r>
              <w:rPr>
                <w:sz w:val="24"/>
              </w:rPr>
              <w:t>Off</w:t>
            </w:r>
            <w:r>
              <w:rPr>
                <w:rFonts w:hint="eastAsia"/>
                <w:sz w:val="24"/>
              </w:rPr>
              <w:t>i</w:t>
            </w:r>
            <w:r>
              <w:rPr>
                <w:sz w:val="24"/>
              </w:rPr>
              <w:t>cial Seal</w:t>
            </w:r>
          </w:p>
        </w:tc>
      </w:tr>
    </w:tbl>
    <w:p w14:paraId="6B7D03BB" w14:textId="77777777" w:rsidR="0061254A" w:rsidRDefault="0061254A">
      <w:pPr>
        <w:spacing w:line="400" w:lineRule="exact"/>
        <w:jc w:val="center"/>
        <w:rPr>
          <w:szCs w:val="21"/>
        </w:rPr>
      </w:pPr>
    </w:p>
    <w:p w14:paraId="36050935" w14:textId="77777777" w:rsidR="0061254A" w:rsidRDefault="0061254A">
      <w:pPr>
        <w:spacing w:line="400" w:lineRule="exact"/>
        <w:jc w:val="center"/>
        <w:rPr>
          <w:szCs w:val="21"/>
        </w:rPr>
      </w:pPr>
    </w:p>
    <w:p w14:paraId="7A3EFBDC" w14:textId="77777777" w:rsidR="0061254A" w:rsidRDefault="0061254A">
      <w:pPr>
        <w:spacing w:line="400" w:lineRule="exact"/>
        <w:jc w:val="center"/>
        <w:rPr>
          <w:szCs w:val="21"/>
        </w:rPr>
      </w:pPr>
    </w:p>
    <w:p w14:paraId="5D511D4F" w14:textId="77777777" w:rsidR="0061254A" w:rsidRDefault="00620165">
      <w:pPr>
        <w:spacing w:line="400" w:lineRule="exact"/>
        <w:jc w:val="center"/>
        <w:rPr>
          <w:szCs w:val="21"/>
        </w:rPr>
      </w:pPr>
      <w:r>
        <w:rPr>
          <w:szCs w:val="21"/>
        </w:rPr>
        <w:t>{#</w:t>
      </w:r>
      <w:r>
        <w:rPr>
          <w:szCs w:val="21"/>
        </w:rPr>
        <w:t>菌落总数数据表</w:t>
      </w:r>
      <w:r>
        <w:rPr>
          <w:szCs w:val="21"/>
        </w:rPr>
        <w:t>}{</w:t>
      </w:r>
      <w:r>
        <w:rPr>
          <w:szCs w:val="21"/>
        </w:rPr>
        <w:t>序号</w:t>
      </w:r>
      <w:r>
        <w:rPr>
          <w:szCs w:val="21"/>
        </w:rPr>
        <w:t>}</w:t>
      </w:r>
      <w:r>
        <w:rPr>
          <w:szCs w:val="21"/>
        </w:rPr>
        <w:tab/>
        <w:t>{</w:t>
      </w:r>
      <w:r>
        <w:rPr>
          <w:szCs w:val="21"/>
        </w:rPr>
        <w:t>检测项目</w:t>
      </w:r>
      <w:r>
        <w:rPr>
          <w:szCs w:val="21"/>
        </w:rPr>
        <w:t>}</w:t>
      </w:r>
      <w:r>
        <w:rPr>
          <w:szCs w:val="21"/>
        </w:rPr>
        <w:tab/>
        <w:t>{</w:t>
      </w:r>
      <w:r>
        <w:rPr>
          <w:szCs w:val="21"/>
        </w:rPr>
        <w:t>样品名称</w:t>
      </w:r>
      <w:r>
        <w:rPr>
          <w:szCs w:val="21"/>
        </w:rPr>
        <w:t>}</w:t>
      </w:r>
      <w:r>
        <w:rPr>
          <w:szCs w:val="21"/>
        </w:rPr>
        <w:tab/>
        <w:t>{</w:t>
      </w:r>
      <w:r>
        <w:rPr>
          <w:szCs w:val="21"/>
        </w:rPr>
        <w:t>打印报告</w:t>
      </w:r>
      <w:r>
        <w:rPr>
          <w:szCs w:val="21"/>
        </w:rPr>
        <w:t>}</w:t>
      </w:r>
      <w:r>
        <w:rPr>
          <w:szCs w:val="21"/>
        </w:rPr>
        <w:tab/>
        <w:t>{</w:t>
      </w:r>
      <w:r>
        <w:rPr>
          <w:szCs w:val="21"/>
        </w:rPr>
        <w:t>细菌乘方</w:t>
      </w:r>
      <w:r>
        <w:rPr>
          <w:szCs w:val="21"/>
        </w:rPr>
        <w:t>v2}</w:t>
      </w:r>
      <w:r>
        <w:rPr>
          <w:szCs w:val="21"/>
        </w:rPr>
        <w:tab/>
        <w:t>{</w:t>
      </w:r>
      <w:r>
        <w:rPr>
          <w:szCs w:val="21"/>
        </w:rPr>
        <w:t>报告</w:t>
      </w:r>
      <w:r>
        <w:rPr>
          <w:szCs w:val="21"/>
        </w:rPr>
        <w:t>-</w:t>
      </w:r>
      <w:r>
        <w:rPr>
          <w:szCs w:val="21"/>
        </w:rPr>
        <w:t>附件</w:t>
      </w:r>
      <w:r>
        <w:rPr>
          <w:szCs w:val="21"/>
        </w:rPr>
        <w:t>2}</w:t>
      </w:r>
      <w:r>
        <w:rPr>
          <w:szCs w:val="21"/>
        </w:rPr>
        <w:tab/>
        <w:t>{</w:t>
      </w:r>
      <w:r>
        <w:rPr>
          <w:szCs w:val="21"/>
        </w:rPr>
        <w:t>附件命名</w:t>
      </w:r>
      <w:r>
        <w:rPr>
          <w:szCs w:val="21"/>
        </w:rPr>
        <w:t>}</w:t>
      </w:r>
      <w:r>
        <w:rPr>
          <w:szCs w:val="21"/>
        </w:rPr>
        <w:tab/>
        <w:t>{</w:t>
      </w:r>
      <w:proofErr w:type="spellStart"/>
      <w:r>
        <w:rPr>
          <w:szCs w:val="21"/>
        </w:rPr>
        <w:t>F_key</w:t>
      </w:r>
      <w:proofErr w:type="spellEnd"/>
      <w:r>
        <w:rPr>
          <w:szCs w:val="21"/>
        </w:rPr>
        <w:t>市场需求登记表</w:t>
      </w:r>
      <w:r>
        <w:rPr>
          <w:szCs w:val="21"/>
        </w:rPr>
        <w:t>}</w:t>
      </w:r>
      <w:r>
        <w:rPr>
          <w:szCs w:val="21"/>
        </w:rPr>
        <w:tab/>
        <w:t>{</w:t>
      </w:r>
      <w:r>
        <w:rPr>
          <w:szCs w:val="21"/>
        </w:rPr>
        <w:t>真菌总数</w:t>
      </w:r>
      <w:proofErr w:type="gramStart"/>
      <w:r>
        <w:rPr>
          <w:szCs w:val="21"/>
        </w:rPr>
        <w:t>(CFU/g)</w:t>
      </w:r>
      <w:proofErr w:type="gramEnd"/>
      <w:r>
        <w:rPr>
          <w:szCs w:val="21"/>
        </w:rPr>
        <w:t>}</w:t>
      </w:r>
      <w:r>
        <w:rPr>
          <w:szCs w:val="21"/>
        </w:rPr>
        <w:tab/>
        <w:t>{</w:t>
      </w:r>
      <w:r>
        <w:rPr>
          <w:szCs w:val="21"/>
        </w:rPr>
        <w:t>真菌乘方</w:t>
      </w:r>
      <w:r>
        <w:rPr>
          <w:szCs w:val="21"/>
        </w:rPr>
        <w:t>}</w:t>
      </w:r>
      <w:r>
        <w:rPr>
          <w:szCs w:val="21"/>
        </w:rPr>
        <w:tab/>
        <w:t>{</w:t>
      </w:r>
      <w:r>
        <w:rPr>
          <w:szCs w:val="21"/>
        </w:rPr>
        <w:t>报告时间戳</w:t>
      </w:r>
      <w:r>
        <w:rPr>
          <w:szCs w:val="21"/>
        </w:rPr>
        <w:t>}</w:t>
      </w:r>
      <w:r>
        <w:rPr>
          <w:szCs w:val="21"/>
        </w:rPr>
        <w:tab/>
        <w:t>{</w:t>
      </w:r>
      <w:r>
        <w:rPr>
          <w:szCs w:val="21"/>
        </w:rPr>
        <w:t>排序用序号</w:t>
      </w:r>
      <w:r>
        <w:rPr>
          <w:szCs w:val="21"/>
        </w:rPr>
        <w:t>}</w:t>
      </w:r>
      <w:r>
        <w:rPr>
          <w:szCs w:val="21"/>
        </w:rPr>
        <w:tab/>
        <w:t>{</w:t>
      </w:r>
      <w:r>
        <w:rPr>
          <w:szCs w:val="21"/>
        </w:rPr>
        <w:t>样品序号</w:t>
      </w:r>
      <w:r>
        <w:rPr>
          <w:szCs w:val="21"/>
        </w:rPr>
        <w:t>}</w:t>
      </w:r>
      <w:r>
        <w:rPr>
          <w:szCs w:val="21"/>
        </w:rPr>
        <w:tab/>
        <w:t>{</w:t>
      </w:r>
      <w:r>
        <w:rPr>
          <w:szCs w:val="21"/>
        </w:rPr>
        <w:t>样品来源及数量</w:t>
      </w:r>
      <w:r>
        <w:rPr>
          <w:szCs w:val="21"/>
        </w:rPr>
        <w:t>}</w:t>
      </w:r>
      <w:r>
        <w:rPr>
          <w:szCs w:val="21"/>
        </w:rPr>
        <w:tab/>
        <w:t>{</w:t>
      </w:r>
      <w:r>
        <w:rPr>
          <w:szCs w:val="21"/>
        </w:rPr>
        <w:t>真菌乘方</w:t>
      </w:r>
      <w:r>
        <w:rPr>
          <w:szCs w:val="21"/>
        </w:rPr>
        <w:t>v2}</w:t>
      </w:r>
      <w:r>
        <w:rPr>
          <w:szCs w:val="21"/>
        </w:rPr>
        <w:tab/>
        <w:t>{</w:t>
      </w:r>
      <w:r>
        <w:rPr>
          <w:szCs w:val="21"/>
        </w:rPr>
        <w:t>报告</w:t>
      </w:r>
      <w:r>
        <w:rPr>
          <w:szCs w:val="21"/>
        </w:rPr>
        <w:t>}</w:t>
      </w:r>
      <w:r>
        <w:rPr>
          <w:szCs w:val="21"/>
        </w:rPr>
        <w:tab/>
        <w:t>{</w:t>
      </w:r>
      <w:r>
        <w:rPr>
          <w:szCs w:val="21"/>
        </w:rPr>
        <w:t>客户名</w:t>
      </w:r>
      <w:r>
        <w:rPr>
          <w:szCs w:val="21"/>
        </w:rPr>
        <w:t>}</w:t>
      </w:r>
      <w:r>
        <w:rPr>
          <w:szCs w:val="21"/>
        </w:rPr>
        <w:tab/>
        <w:t>{</w:t>
      </w:r>
      <w:proofErr w:type="spellStart"/>
      <w:r>
        <w:rPr>
          <w:szCs w:val="21"/>
        </w:rPr>
        <w:t>F_key</w:t>
      </w:r>
      <w:proofErr w:type="spellEnd"/>
      <w:r>
        <w:rPr>
          <w:szCs w:val="21"/>
        </w:rPr>
        <w:t>微检市场需求表</w:t>
      </w:r>
      <w:r>
        <w:rPr>
          <w:szCs w:val="21"/>
        </w:rPr>
        <w:t>}</w:t>
      </w:r>
      <w:r>
        <w:rPr>
          <w:szCs w:val="21"/>
        </w:rPr>
        <w:tab/>
        <w:t>{</w:t>
      </w:r>
      <w:r>
        <w:rPr>
          <w:szCs w:val="21"/>
        </w:rPr>
        <w:t>单号</w:t>
      </w:r>
      <w:r>
        <w:rPr>
          <w:szCs w:val="21"/>
        </w:rPr>
        <w:t>}</w:t>
      </w:r>
      <w:r>
        <w:rPr>
          <w:szCs w:val="21"/>
        </w:rPr>
        <w:tab/>
        <w:t>{</w:t>
      </w:r>
      <w:r>
        <w:rPr>
          <w:szCs w:val="21"/>
        </w:rPr>
        <w:t>签发日期</w:t>
      </w:r>
      <w:r>
        <w:rPr>
          <w:szCs w:val="21"/>
        </w:rPr>
        <w:t>}</w:t>
      </w:r>
      <w:r>
        <w:rPr>
          <w:szCs w:val="21"/>
        </w:rPr>
        <w:tab/>
        <w:t>{</w:t>
      </w:r>
      <w:r>
        <w:rPr>
          <w:szCs w:val="21"/>
        </w:rPr>
        <w:t>检测标准</w:t>
      </w:r>
      <w:r>
        <w:rPr>
          <w:szCs w:val="21"/>
        </w:rPr>
        <w:t>}</w:t>
      </w:r>
      <w:r>
        <w:rPr>
          <w:szCs w:val="21"/>
        </w:rPr>
        <w:tab/>
        <w:t>{</w:t>
      </w:r>
      <w:r>
        <w:rPr>
          <w:szCs w:val="21"/>
        </w:rPr>
        <w:t>报告时间戳</w:t>
      </w:r>
      <w:r>
        <w:rPr>
          <w:szCs w:val="21"/>
        </w:rPr>
        <w:t>2}</w:t>
      </w:r>
      <w:r>
        <w:rPr>
          <w:szCs w:val="21"/>
        </w:rPr>
        <w:tab/>
        <w:t>{</w:t>
      </w:r>
      <w:r>
        <w:rPr>
          <w:szCs w:val="21"/>
        </w:rPr>
        <w:t>真菌数量</w:t>
      </w:r>
      <w:r>
        <w:rPr>
          <w:szCs w:val="21"/>
        </w:rPr>
        <w:t>}</w:t>
      </w:r>
      <w:r>
        <w:rPr>
          <w:szCs w:val="21"/>
        </w:rPr>
        <w:tab/>
        <w:t>{</w:t>
      </w:r>
      <w:r>
        <w:rPr>
          <w:szCs w:val="21"/>
        </w:rPr>
        <w:t>父记录</w:t>
      </w:r>
      <w:r>
        <w:rPr>
          <w:szCs w:val="21"/>
        </w:rPr>
        <w:t>}</w:t>
      </w:r>
      <w:r>
        <w:rPr>
          <w:szCs w:val="21"/>
        </w:rPr>
        <w:tab/>
        <w:t>{</w:t>
      </w:r>
      <w:r>
        <w:rPr>
          <w:szCs w:val="21"/>
        </w:rPr>
        <w:t>细菌总数</w:t>
      </w:r>
      <w:proofErr w:type="gramStart"/>
      <w:r>
        <w:rPr>
          <w:szCs w:val="21"/>
        </w:rPr>
        <w:t>(CFU/g)</w:t>
      </w:r>
      <w:proofErr w:type="gramEnd"/>
      <w:r>
        <w:rPr>
          <w:szCs w:val="21"/>
        </w:rPr>
        <w:t>}</w:t>
      </w:r>
      <w:r>
        <w:rPr>
          <w:szCs w:val="21"/>
        </w:rPr>
        <w:tab/>
        <w:t>{</w:t>
      </w:r>
      <w:r>
        <w:rPr>
          <w:szCs w:val="21"/>
        </w:rPr>
        <w:t>检测日期</w:t>
      </w:r>
      <w:r>
        <w:rPr>
          <w:szCs w:val="21"/>
        </w:rPr>
        <w:t>}</w:t>
      </w:r>
      <w:r>
        <w:rPr>
          <w:szCs w:val="21"/>
        </w:rPr>
        <w:tab/>
        <w:t>{</w:t>
      </w:r>
      <w:r>
        <w:rPr>
          <w:szCs w:val="21"/>
        </w:rPr>
        <w:t>细菌数量</w:t>
      </w:r>
      <w:r>
        <w:rPr>
          <w:szCs w:val="21"/>
        </w:rPr>
        <w:t>}</w:t>
      </w:r>
      <w:r>
        <w:rPr>
          <w:szCs w:val="21"/>
        </w:rPr>
        <w:tab/>
        <w:t>{</w:t>
      </w:r>
      <w:r>
        <w:rPr>
          <w:szCs w:val="21"/>
        </w:rPr>
        <w:t>样品数量</w:t>
      </w:r>
      <w:r>
        <w:rPr>
          <w:szCs w:val="21"/>
        </w:rPr>
        <w:t>}</w:t>
      </w:r>
      <w:r>
        <w:rPr>
          <w:szCs w:val="21"/>
        </w:rPr>
        <w:tab/>
        <w:t>{</w:t>
      </w:r>
      <w:r>
        <w:rPr>
          <w:szCs w:val="21"/>
        </w:rPr>
        <w:t>送样日期</w:t>
      </w:r>
      <w:r>
        <w:rPr>
          <w:szCs w:val="21"/>
        </w:rPr>
        <w:t>}</w:t>
      </w:r>
      <w:r>
        <w:rPr>
          <w:szCs w:val="21"/>
        </w:rPr>
        <w:tab/>
        <w:t>{</w:t>
      </w:r>
      <w:r>
        <w:rPr>
          <w:szCs w:val="21"/>
        </w:rPr>
        <w:t>填单</w:t>
      </w:r>
      <w:r>
        <w:rPr>
          <w:szCs w:val="21"/>
        </w:rPr>
        <w:t>}</w:t>
      </w:r>
      <w:r>
        <w:rPr>
          <w:szCs w:val="21"/>
        </w:rPr>
        <w:tab/>
        <w:t>{</w:t>
      </w:r>
      <w:r>
        <w:rPr>
          <w:szCs w:val="21"/>
        </w:rPr>
        <w:t>菌落总数报告</w:t>
      </w:r>
      <w:r>
        <w:rPr>
          <w:szCs w:val="21"/>
        </w:rPr>
        <w:t>}</w:t>
      </w:r>
      <w:r>
        <w:rPr>
          <w:szCs w:val="21"/>
        </w:rPr>
        <w:tab/>
        <w:t>{</w:t>
      </w:r>
      <w:r>
        <w:rPr>
          <w:szCs w:val="21"/>
        </w:rPr>
        <w:t>细菌乘方</w:t>
      </w:r>
      <w:r>
        <w:rPr>
          <w:szCs w:val="21"/>
        </w:rPr>
        <w:t>}</w:t>
      </w:r>
      <w:r>
        <w:rPr>
          <w:szCs w:val="21"/>
        </w:rPr>
        <w:tab/>
        <w:t>{</w:t>
      </w:r>
      <w:r>
        <w:rPr>
          <w:szCs w:val="21"/>
        </w:rPr>
        <w:t>创</w:t>
      </w:r>
      <w:r>
        <w:rPr>
          <w:szCs w:val="21"/>
        </w:rPr>
        <w:lastRenderedPageBreak/>
        <w:t>建人</w:t>
      </w:r>
      <w:r>
        <w:rPr>
          <w:szCs w:val="21"/>
        </w:rPr>
        <w:t>}</w:t>
      </w:r>
      <w:r>
        <w:rPr>
          <w:szCs w:val="21"/>
        </w:rPr>
        <w:tab/>
        <w:t>{</w:t>
      </w:r>
      <w:r>
        <w:rPr>
          <w:szCs w:val="21"/>
        </w:rPr>
        <w:t>引用</w:t>
      </w:r>
      <w:r>
        <w:rPr>
          <w:szCs w:val="21"/>
        </w:rPr>
        <w:t>}{/</w:t>
      </w:r>
      <w:r>
        <w:rPr>
          <w:szCs w:val="21"/>
        </w:rPr>
        <w:t>菌落总数数据表</w:t>
      </w:r>
      <w:r>
        <w:rPr>
          <w:szCs w:val="21"/>
        </w:rPr>
        <w:t>}</w:t>
      </w:r>
    </w:p>
    <w:sectPr w:rsidR="0061254A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077" w:bottom="1327" w:left="107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21172" w14:textId="77777777" w:rsidR="005B4363" w:rsidRDefault="005B4363">
      <w:r>
        <w:separator/>
      </w:r>
    </w:p>
  </w:endnote>
  <w:endnote w:type="continuationSeparator" w:id="0">
    <w:p w14:paraId="32DBA17F" w14:textId="77777777" w:rsidR="005B4363" w:rsidRDefault="005B43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Book Antiqua">
    <w:altName w:val="Segoe Print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C0EE7" w14:textId="77777777" w:rsidR="0061254A" w:rsidRDefault="0061254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09CB0" w14:textId="77777777" w:rsidR="0061254A" w:rsidRDefault="0061254A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28C65" w14:textId="77777777" w:rsidR="0061254A" w:rsidRDefault="0061254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64184" w14:textId="77777777" w:rsidR="005B4363" w:rsidRDefault="005B4363">
      <w:r>
        <w:separator/>
      </w:r>
    </w:p>
  </w:footnote>
  <w:footnote w:type="continuationSeparator" w:id="0">
    <w:p w14:paraId="3737DE82" w14:textId="77777777" w:rsidR="005B4363" w:rsidRDefault="005B43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51118" w14:textId="77777777" w:rsidR="0061254A" w:rsidRDefault="0061254A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B9FF6" w14:textId="4664672D" w:rsidR="00F674A6" w:rsidRDefault="00F674A6" w:rsidP="00F674A6">
    <w:pPr>
      <w:ind w:left="5880" w:firstLine="420"/>
      <w:rPr>
        <w:sz w:val="24"/>
      </w:rPr>
    </w:pPr>
    <w:r>
      <w:rPr>
        <w:rFonts w:hint="eastAsia"/>
        <w:sz w:val="24"/>
      </w:rPr>
      <w:t>NO</w:t>
    </w:r>
    <w:r>
      <w:rPr>
        <w:rFonts w:hint="eastAsia"/>
        <w:sz w:val="24"/>
      </w:rPr>
      <w:t>：</w:t>
    </w:r>
    <w:bookmarkStart w:id="12" w:name="p1页面样品编号"/>
    <w:bookmarkEnd w:id="12"/>
    <w:r>
      <w:rPr>
        <w:sz w:val="24"/>
      </w:rPr>
      <w:t>{</w:t>
    </w:r>
    <w:r>
      <w:rPr>
        <w:sz w:val="24"/>
      </w:rPr>
      <w:t>单号</w:t>
    </w:r>
    <w:r>
      <w:rPr>
        <w:sz w:val="24"/>
      </w:rPr>
      <w:t>}</w:t>
    </w:r>
    <w:r>
      <w:rPr>
        <w:rFonts w:hint="eastAsia"/>
        <w:sz w:val="24"/>
      </w:rPr>
      <w:t>号</w:t>
    </w:r>
  </w:p>
  <w:p w14:paraId="5EC342D2" w14:textId="77777777" w:rsidR="0061254A" w:rsidRDefault="0061254A">
    <w:pPr>
      <w:pStyle w:val="a7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C3EC0" w14:textId="77777777" w:rsidR="0061254A" w:rsidRDefault="0061254A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zI4MWViMWNkOTAyZWM2NTcxOTVhMjYwYTdkOGYyNjIifQ=="/>
  </w:docVars>
  <w:rsids>
    <w:rsidRoot w:val="000C7F4C"/>
    <w:rsid w:val="00000C38"/>
    <w:rsid w:val="00000FAB"/>
    <w:rsid w:val="00001795"/>
    <w:rsid w:val="00001E2B"/>
    <w:rsid w:val="000025BD"/>
    <w:rsid w:val="00002707"/>
    <w:rsid w:val="000029A7"/>
    <w:rsid w:val="00002A1C"/>
    <w:rsid w:val="00003CAD"/>
    <w:rsid w:val="000046AB"/>
    <w:rsid w:val="000051EC"/>
    <w:rsid w:val="00005E80"/>
    <w:rsid w:val="000070DE"/>
    <w:rsid w:val="00007C26"/>
    <w:rsid w:val="00007E8D"/>
    <w:rsid w:val="00007FCA"/>
    <w:rsid w:val="0001057E"/>
    <w:rsid w:val="0001086B"/>
    <w:rsid w:val="000109AA"/>
    <w:rsid w:val="00011241"/>
    <w:rsid w:val="00011324"/>
    <w:rsid w:val="00012149"/>
    <w:rsid w:val="00012F7C"/>
    <w:rsid w:val="000137A8"/>
    <w:rsid w:val="00014482"/>
    <w:rsid w:val="00014FD3"/>
    <w:rsid w:val="0001581A"/>
    <w:rsid w:val="000170F0"/>
    <w:rsid w:val="00020041"/>
    <w:rsid w:val="00020B9B"/>
    <w:rsid w:val="00020FA2"/>
    <w:rsid w:val="00021298"/>
    <w:rsid w:val="000228DA"/>
    <w:rsid w:val="00023395"/>
    <w:rsid w:val="00024F4F"/>
    <w:rsid w:val="00026140"/>
    <w:rsid w:val="00026CF3"/>
    <w:rsid w:val="0002734A"/>
    <w:rsid w:val="00030300"/>
    <w:rsid w:val="0003144B"/>
    <w:rsid w:val="00031BDD"/>
    <w:rsid w:val="0003274B"/>
    <w:rsid w:val="00032ACB"/>
    <w:rsid w:val="000331FE"/>
    <w:rsid w:val="00033E21"/>
    <w:rsid w:val="00034FDA"/>
    <w:rsid w:val="00036AF4"/>
    <w:rsid w:val="00036CB6"/>
    <w:rsid w:val="000373A5"/>
    <w:rsid w:val="00037627"/>
    <w:rsid w:val="0004087E"/>
    <w:rsid w:val="00040B8B"/>
    <w:rsid w:val="000411F2"/>
    <w:rsid w:val="00041F6C"/>
    <w:rsid w:val="00043693"/>
    <w:rsid w:val="00043BEC"/>
    <w:rsid w:val="00043C76"/>
    <w:rsid w:val="00044830"/>
    <w:rsid w:val="00044832"/>
    <w:rsid w:val="00045AC3"/>
    <w:rsid w:val="00045E6C"/>
    <w:rsid w:val="0004621F"/>
    <w:rsid w:val="00046BE6"/>
    <w:rsid w:val="00047B75"/>
    <w:rsid w:val="00047B8C"/>
    <w:rsid w:val="00047E3D"/>
    <w:rsid w:val="0005003A"/>
    <w:rsid w:val="000500A3"/>
    <w:rsid w:val="000509BA"/>
    <w:rsid w:val="00050CA5"/>
    <w:rsid w:val="00052498"/>
    <w:rsid w:val="000541CA"/>
    <w:rsid w:val="000547AF"/>
    <w:rsid w:val="000547CD"/>
    <w:rsid w:val="00054CEB"/>
    <w:rsid w:val="00055086"/>
    <w:rsid w:val="000566C7"/>
    <w:rsid w:val="000573E3"/>
    <w:rsid w:val="00057AAF"/>
    <w:rsid w:val="000610CE"/>
    <w:rsid w:val="00061797"/>
    <w:rsid w:val="00061B0D"/>
    <w:rsid w:val="00061BBA"/>
    <w:rsid w:val="00061FE5"/>
    <w:rsid w:val="00062318"/>
    <w:rsid w:val="0006293E"/>
    <w:rsid w:val="00063095"/>
    <w:rsid w:val="00063A2A"/>
    <w:rsid w:val="00064224"/>
    <w:rsid w:val="00065A33"/>
    <w:rsid w:val="00065A3A"/>
    <w:rsid w:val="00065A93"/>
    <w:rsid w:val="00067330"/>
    <w:rsid w:val="000676D0"/>
    <w:rsid w:val="00067A91"/>
    <w:rsid w:val="00070832"/>
    <w:rsid w:val="00072486"/>
    <w:rsid w:val="000725BB"/>
    <w:rsid w:val="0007379F"/>
    <w:rsid w:val="00073CBE"/>
    <w:rsid w:val="0007473B"/>
    <w:rsid w:val="00074FDC"/>
    <w:rsid w:val="0007500F"/>
    <w:rsid w:val="000752C9"/>
    <w:rsid w:val="000756D7"/>
    <w:rsid w:val="00077A89"/>
    <w:rsid w:val="00077C24"/>
    <w:rsid w:val="00081B04"/>
    <w:rsid w:val="00081DFE"/>
    <w:rsid w:val="00082954"/>
    <w:rsid w:val="00082E41"/>
    <w:rsid w:val="0008337F"/>
    <w:rsid w:val="000834D2"/>
    <w:rsid w:val="00084934"/>
    <w:rsid w:val="00084B91"/>
    <w:rsid w:val="00084E64"/>
    <w:rsid w:val="0008558B"/>
    <w:rsid w:val="00085610"/>
    <w:rsid w:val="00086304"/>
    <w:rsid w:val="000864D9"/>
    <w:rsid w:val="000865C8"/>
    <w:rsid w:val="00086DF9"/>
    <w:rsid w:val="000901BC"/>
    <w:rsid w:val="0009031C"/>
    <w:rsid w:val="00090C4A"/>
    <w:rsid w:val="00091248"/>
    <w:rsid w:val="00091E34"/>
    <w:rsid w:val="00092611"/>
    <w:rsid w:val="0009334D"/>
    <w:rsid w:val="00093D42"/>
    <w:rsid w:val="000941AE"/>
    <w:rsid w:val="0009427A"/>
    <w:rsid w:val="00094304"/>
    <w:rsid w:val="000947A5"/>
    <w:rsid w:val="000958C2"/>
    <w:rsid w:val="00096577"/>
    <w:rsid w:val="000976F3"/>
    <w:rsid w:val="000A0BC7"/>
    <w:rsid w:val="000A0C56"/>
    <w:rsid w:val="000A1F1C"/>
    <w:rsid w:val="000A2201"/>
    <w:rsid w:val="000A4225"/>
    <w:rsid w:val="000A51BA"/>
    <w:rsid w:val="000A5702"/>
    <w:rsid w:val="000A66A9"/>
    <w:rsid w:val="000A6E73"/>
    <w:rsid w:val="000A710C"/>
    <w:rsid w:val="000B050E"/>
    <w:rsid w:val="000B1B07"/>
    <w:rsid w:val="000B1F71"/>
    <w:rsid w:val="000B220B"/>
    <w:rsid w:val="000B280E"/>
    <w:rsid w:val="000B3175"/>
    <w:rsid w:val="000B3376"/>
    <w:rsid w:val="000B5E64"/>
    <w:rsid w:val="000B747B"/>
    <w:rsid w:val="000C005F"/>
    <w:rsid w:val="000C05FE"/>
    <w:rsid w:val="000C158E"/>
    <w:rsid w:val="000C1B2E"/>
    <w:rsid w:val="000C35D8"/>
    <w:rsid w:val="000C44AE"/>
    <w:rsid w:val="000C5ECA"/>
    <w:rsid w:val="000C610E"/>
    <w:rsid w:val="000C6917"/>
    <w:rsid w:val="000C6F00"/>
    <w:rsid w:val="000C7F4C"/>
    <w:rsid w:val="000D176E"/>
    <w:rsid w:val="000D31F3"/>
    <w:rsid w:val="000D42EB"/>
    <w:rsid w:val="000D4BAC"/>
    <w:rsid w:val="000D5379"/>
    <w:rsid w:val="000D6143"/>
    <w:rsid w:val="000D65AA"/>
    <w:rsid w:val="000D65E5"/>
    <w:rsid w:val="000D6F8E"/>
    <w:rsid w:val="000D70D0"/>
    <w:rsid w:val="000D74E6"/>
    <w:rsid w:val="000D7535"/>
    <w:rsid w:val="000D7CBB"/>
    <w:rsid w:val="000E0320"/>
    <w:rsid w:val="000E0CFC"/>
    <w:rsid w:val="000E1895"/>
    <w:rsid w:val="000E2705"/>
    <w:rsid w:val="000E29AB"/>
    <w:rsid w:val="000E2D49"/>
    <w:rsid w:val="000E2F27"/>
    <w:rsid w:val="000E32A6"/>
    <w:rsid w:val="000E391B"/>
    <w:rsid w:val="000E410A"/>
    <w:rsid w:val="000E4D55"/>
    <w:rsid w:val="000E5918"/>
    <w:rsid w:val="000E5ADA"/>
    <w:rsid w:val="000E626C"/>
    <w:rsid w:val="000E627D"/>
    <w:rsid w:val="000F1A54"/>
    <w:rsid w:val="000F2157"/>
    <w:rsid w:val="000F29FC"/>
    <w:rsid w:val="000F4BB9"/>
    <w:rsid w:val="000F5DC4"/>
    <w:rsid w:val="000F5F35"/>
    <w:rsid w:val="000F6D9E"/>
    <w:rsid w:val="000F6E62"/>
    <w:rsid w:val="000F7BD8"/>
    <w:rsid w:val="000F7D2A"/>
    <w:rsid w:val="00100284"/>
    <w:rsid w:val="00100376"/>
    <w:rsid w:val="00100F35"/>
    <w:rsid w:val="00101D53"/>
    <w:rsid w:val="00101D55"/>
    <w:rsid w:val="001029E1"/>
    <w:rsid w:val="00103893"/>
    <w:rsid w:val="0010389D"/>
    <w:rsid w:val="00104D16"/>
    <w:rsid w:val="00105CCC"/>
    <w:rsid w:val="001066AE"/>
    <w:rsid w:val="0010681E"/>
    <w:rsid w:val="00106C90"/>
    <w:rsid w:val="001077E9"/>
    <w:rsid w:val="001078AC"/>
    <w:rsid w:val="00107F8C"/>
    <w:rsid w:val="0011050F"/>
    <w:rsid w:val="001110B2"/>
    <w:rsid w:val="001110CA"/>
    <w:rsid w:val="00111240"/>
    <w:rsid w:val="00111DCA"/>
    <w:rsid w:val="00112009"/>
    <w:rsid w:val="00112B32"/>
    <w:rsid w:val="00112FB1"/>
    <w:rsid w:val="00113185"/>
    <w:rsid w:val="001134A1"/>
    <w:rsid w:val="00113B0C"/>
    <w:rsid w:val="00114038"/>
    <w:rsid w:val="001142C0"/>
    <w:rsid w:val="00114F1D"/>
    <w:rsid w:val="00115415"/>
    <w:rsid w:val="001154CA"/>
    <w:rsid w:val="001154E4"/>
    <w:rsid w:val="00115AC2"/>
    <w:rsid w:val="001163E5"/>
    <w:rsid w:val="00120331"/>
    <w:rsid w:val="001205E9"/>
    <w:rsid w:val="001216D9"/>
    <w:rsid w:val="00121FED"/>
    <w:rsid w:val="00122762"/>
    <w:rsid w:val="00122B7C"/>
    <w:rsid w:val="00122F0E"/>
    <w:rsid w:val="001236AB"/>
    <w:rsid w:val="001241F6"/>
    <w:rsid w:val="00124EA5"/>
    <w:rsid w:val="0012501B"/>
    <w:rsid w:val="001258B0"/>
    <w:rsid w:val="00126088"/>
    <w:rsid w:val="001261B1"/>
    <w:rsid w:val="00127587"/>
    <w:rsid w:val="0012799E"/>
    <w:rsid w:val="00127BC2"/>
    <w:rsid w:val="00130AB4"/>
    <w:rsid w:val="001339D3"/>
    <w:rsid w:val="001341D4"/>
    <w:rsid w:val="00140043"/>
    <w:rsid w:val="00140F51"/>
    <w:rsid w:val="001414F6"/>
    <w:rsid w:val="00142E72"/>
    <w:rsid w:val="001431B0"/>
    <w:rsid w:val="001433F3"/>
    <w:rsid w:val="00143815"/>
    <w:rsid w:val="00144C82"/>
    <w:rsid w:val="001453E7"/>
    <w:rsid w:val="001467FC"/>
    <w:rsid w:val="0014714D"/>
    <w:rsid w:val="00147CA2"/>
    <w:rsid w:val="00150B32"/>
    <w:rsid w:val="001511C7"/>
    <w:rsid w:val="00151B2E"/>
    <w:rsid w:val="00151E70"/>
    <w:rsid w:val="0015239D"/>
    <w:rsid w:val="001524AB"/>
    <w:rsid w:val="00152BD3"/>
    <w:rsid w:val="0015333D"/>
    <w:rsid w:val="001558DC"/>
    <w:rsid w:val="0015609E"/>
    <w:rsid w:val="001567FD"/>
    <w:rsid w:val="00156939"/>
    <w:rsid w:val="00156AAD"/>
    <w:rsid w:val="00156BD7"/>
    <w:rsid w:val="00156EEA"/>
    <w:rsid w:val="00160CFC"/>
    <w:rsid w:val="00161AD5"/>
    <w:rsid w:val="00161B46"/>
    <w:rsid w:val="00162C2F"/>
    <w:rsid w:val="0016396A"/>
    <w:rsid w:val="00164100"/>
    <w:rsid w:val="001650DE"/>
    <w:rsid w:val="00165FCA"/>
    <w:rsid w:val="001672D4"/>
    <w:rsid w:val="00167827"/>
    <w:rsid w:val="001701A1"/>
    <w:rsid w:val="0017031D"/>
    <w:rsid w:val="00170407"/>
    <w:rsid w:val="00172A27"/>
    <w:rsid w:val="00173408"/>
    <w:rsid w:val="001735D0"/>
    <w:rsid w:val="00173848"/>
    <w:rsid w:val="00173974"/>
    <w:rsid w:val="00173E2E"/>
    <w:rsid w:val="00174609"/>
    <w:rsid w:val="00174979"/>
    <w:rsid w:val="001749EB"/>
    <w:rsid w:val="00174A35"/>
    <w:rsid w:val="001754A4"/>
    <w:rsid w:val="001762E5"/>
    <w:rsid w:val="00177A7A"/>
    <w:rsid w:val="00180233"/>
    <w:rsid w:val="00180793"/>
    <w:rsid w:val="00180EDE"/>
    <w:rsid w:val="00181714"/>
    <w:rsid w:val="00181A93"/>
    <w:rsid w:val="00181E2F"/>
    <w:rsid w:val="00182DFC"/>
    <w:rsid w:val="001839BD"/>
    <w:rsid w:val="00184917"/>
    <w:rsid w:val="0018493F"/>
    <w:rsid w:val="001850F8"/>
    <w:rsid w:val="0018600C"/>
    <w:rsid w:val="00187F8B"/>
    <w:rsid w:val="00190FD3"/>
    <w:rsid w:val="00191C81"/>
    <w:rsid w:val="00193627"/>
    <w:rsid w:val="001937ED"/>
    <w:rsid w:val="00194199"/>
    <w:rsid w:val="0019457F"/>
    <w:rsid w:val="001955AC"/>
    <w:rsid w:val="001956A4"/>
    <w:rsid w:val="00195B5A"/>
    <w:rsid w:val="0019607B"/>
    <w:rsid w:val="001966F8"/>
    <w:rsid w:val="001A0E38"/>
    <w:rsid w:val="001A23AB"/>
    <w:rsid w:val="001A2F89"/>
    <w:rsid w:val="001A3181"/>
    <w:rsid w:val="001A3218"/>
    <w:rsid w:val="001A3E97"/>
    <w:rsid w:val="001A47DA"/>
    <w:rsid w:val="001A492B"/>
    <w:rsid w:val="001A5062"/>
    <w:rsid w:val="001A51FD"/>
    <w:rsid w:val="001A5886"/>
    <w:rsid w:val="001A593A"/>
    <w:rsid w:val="001A59B3"/>
    <w:rsid w:val="001A6529"/>
    <w:rsid w:val="001A681F"/>
    <w:rsid w:val="001A70E0"/>
    <w:rsid w:val="001B1169"/>
    <w:rsid w:val="001B11C4"/>
    <w:rsid w:val="001B1273"/>
    <w:rsid w:val="001B22B4"/>
    <w:rsid w:val="001B2D8D"/>
    <w:rsid w:val="001B4F29"/>
    <w:rsid w:val="001B4FAE"/>
    <w:rsid w:val="001B5AE1"/>
    <w:rsid w:val="001B5FD2"/>
    <w:rsid w:val="001B70C8"/>
    <w:rsid w:val="001B7283"/>
    <w:rsid w:val="001B734B"/>
    <w:rsid w:val="001B761E"/>
    <w:rsid w:val="001B77A8"/>
    <w:rsid w:val="001C0109"/>
    <w:rsid w:val="001C069A"/>
    <w:rsid w:val="001C16C9"/>
    <w:rsid w:val="001C1C5E"/>
    <w:rsid w:val="001C243C"/>
    <w:rsid w:val="001C2776"/>
    <w:rsid w:val="001C2FB7"/>
    <w:rsid w:val="001C353A"/>
    <w:rsid w:val="001C39D2"/>
    <w:rsid w:val="001C52DD"/>
    <w:rsid w:val="001C54D1"/>
    <w:rsid w:val="001C656B"/>
    <w:rsid w:val="001C698C"/>
    <w:rsid w:val="001C6E79"/>
    <w:rsid w:val="001D1907"/>
    <w:rsid w:val="001D1C8D"/>
    <w:rsid w:val="001D2124"/>
    <w:rsid w:val="001D274C"/>
    <w:rsid w:val="001D2F80"/>
    <w:rsid w:val="001D36F9"/>
    <w:rsid w:val="001D3863"/>
    <w:rsid w:val="001D3E6B"/>
    <w:rsid w:val="001D4404"/>
    <w:rsid w:val="001D4B81"/>
    <w:rsid w:val="001D5A14"/>
    <w:rsid w:val="001D6173"/>
    <w:rsid w:val="001D6198"/>
    <w:rsid w:val="001D704E"/>
    <w:rsid w:val="001D7201"/>
    <w:rsid w:val="001D7C76"/>
    <w:rsid w:val="001D7DF4"/>
    <w:rsid w:val="001E056F"/>
    <w:rsid w:val="001E1FC3"/>
    <w:rsid w:val="001E2508"/>
    <w:rsid w:val="001E3829"/>
    <w:rsid w:val="001E3BB1"/>
    <w:rsid w:val="001E55CA"/>
    <w:rsid w:val="001E574F"/>
    <w:rsid w:val="001E5AF4"/>
    <w:rsid w:val="001E63CD"/>
    <w:rsid w:val="001E677C"/>
    <w:rsid w:val="001E6A44"/>
    <w:rsid w:val="001F0249"/>
    <w:rsid w:val="001F0302"/>
    <w:rsid w:val="001F08E6"/>
    <w:rsid w:val="001F08F5"/>
    <w:rsid w:val="001F1082"/>
    <w:rsid w:val="001F1492"/>
    <w:rsid w:val="001F1E10"/>
    <w:rsid w:val="001F23A2"/>
    <w:rsid w:val="001F27BD"/>
    <w:rsid w:val="001F2D78"/>
    <w:rsid w:val="001F3ADE"/>
    <w:rsid w:val="001F4313"/>
    <w:rsid w:val="001F4511"/>
    <w:rsid w:val="001F45F5"/>
    <w:rsid w:val="001F48BF"/>
    <w:rsid w:val="001F50FB"/>
    <w:rsid w:val="001F587A"/>
    <w:rsid w:val="001F58D5"/>
    <w:rsid w:val="001F5D9D"/>
    <w:rsid w:val="001F6775"/>
    <w:rsid w:val="001F6F69"/>
    <w:rsid w:val="001F7137"/>
    <w:rsid w:val="002002A9"/>
    <w:rsid w:val="002006AC"/>
    <w:rsid w:val="0020240E"/>
    <w:rsid w:val="00202874"/>
    <w:rsid w:val="00202F3D"/>
    <w:rsid w:val="00203E9A"/>
    <w:rsid w:val="00203F7D"/>
    <w:rsid w:val="0020484B"/>
    <w:rsid w:val="0020491E"/>
    <w:rsid w:val="00204A10"/>
    <w:rsid w:val="00206099"/>
    <w:rsid w:val="002066E0"/>
    <w:rsid w:val="00206E67"/>
    <w:rsid w:val="002072A1"/>
    <w:rsid w:val="002074C7"/>
    <w:rsid w:val="00207671"/>
    <w:rsid w:val="0021003F"/>
    <w:rsid w:val="002108C4"/>
    <w:rsid w:val="00210F69"/>
    <w:rsid w:val="00211068"/>
    <w:rsid w:val="002118F8"/>
    <w:rsid w:val="00212588"/>
    <w:rsid w:val="00213C3B"/>
    <w:rsid w:val="00213FBF"/>
    <w:rsid w:val="002165BA"/>
    <w:rsid w:val="00216917"/>
    <w:rsid w:val="0021733F"/>
    <w:rsid w:val="0021738F"/>
    <w:rsid w:val="0021799A"/>
    <w:rsid w:val="00217FD4"/>
    <w:rsid w:val="002201D7"/>
    <w:rsid w:val="0022034C"/>
    <w:rsid w:val="002203D2"/>
    <w:rsid w:val="00220D65"/>
    <w:rsid w:val="00220E30"/>
    <w:rsid w:val="00221ECE"/>
    <w:rsid w:val="00222732"/>
    <w:rsid w:val="00222B6C"/>
    <w:rsid w:val="002230ED"/>
    <w:rsid w:val="002235AB"/>
    <w:rsid w:val="002236B1"/>
    <w:rsid w:val="00223CD2"/>
    <w:rsid w:val="00223EF5"/>
    <w:rsid w:val="0022469E"/>
    <w:rsid w:val="00224823"/>
    <w:rsid w:val="002252AE"/>
    <w:rsid w:val="0022543F"/>
    <w:rsid w:val="00226F03"/>
    <w:rsid w:val="002270BC"/>
    <w:rsid w:val="002272A7"/>
    <w:rsid w:val="00227669"/>
    <w:rsid w:val="00227B27"/>
    <w:rsid w:val="00230611"/>
    <w:rsid w:val="00230F92"/>
    <w:rsid w:val="0023113F"/>
    <w:rsid w:val="002318CA"/>
    <w:rsid w:val="002318E2"/>
    <w:rsid w:val="00231B44"/>
    <w:rsid w:val="00231F20"/>
    <w:rsid w:val="00231F92"/>
    <w:rsid w:val="002328D3"/>
    <w:rsid w:val="00232C2D"/>
    <w:rsid w:val="00232C9B"/>
    <w:rsid w:val="002331C4"/>
    <w:rsid w:val="0023323F"/>
    <w:rsid w:val="00233340"/>
    <w:rsid w:val="00233BE5"/>
    <w:rsid w:val="00235A67"/>
    <w:rsid w:val="002360FF"/>
    <w:rsid w:val="00236907"/>
    <w:rsid w:val="00237D4D"/>
    <w:rsid w:val="00237ED5"/>
    <w:rsid w:val="00240115"/>
    <w:rsid w:val="0024024A"/>
    <w:rsid w:val="00241073"/>
    <w:rsid w:val="002415D4"/>
    <w:rsid w:val="00241C80"/>
    <w:rsid w:val="002423C6"/>
    <w:rsid w:val="00242881"/>
    <w:rsid w:val="002437CE"/>
    <w:rsid w:val="00244803"/>
    <w:rsid w:val="00244F25"/>
    <w:rsid w:val="0024509D"/>
    <w:rsid w:val="00245559"/>
    <w:rsid w:val="00245805"/>
    <w:rsid w:val="00246813"/>
    <w:rsid w:val="002468EC"/>
    <w:rsid w:val="002473B7"/>
    <w:rsid w:val="0024743E"/>
    <w:rsid w:val="00247B56"/>
    <w:rsid w:val="00247B82"/>
    <w:rsid w:val="00247F02"/>
    <w:rsid w:val="00251AFD"/>
    <w:rsid w:val="00251E0E"/>
    <w:rsid w:val="002532E1"/>
    <w:rsid w:val="00253FF9"/>
    <w:rsid w:val="0025566B"/>
    <w:rsid w:val="00256CCB"/>
    <w:rsid w:val="002572EB"/>
    <w:rsid w:val="002573EE"/>
    <w:rsid w:val="00257822"/>
    <w:rsid w:val="00260ABA"/>
    <w:rsid w:val="00260B6D"/>
    <w:rsid w:val="00260BED"/>
    <w:rsid w:val="002615CC"/>
    <w:rsid w:val="00261B4D"/>
    <w:rsid w:val="00262634"/>
    <w:rsid w:val="00262843"/>
    <w:rsid w:val="00262E70"/>
    <w:rsid w:val="00263830"/>
    <w:rsid w:val="00263843"/>
    <w:rsid w:val="00264286"/>
    <w:rsid w:val="002642CC"/>
    <w:rsid w:val="00264A11"/>
    <w:rsid w:val="002655F7"/>
    <w:rsid w:val="00265F11"/>
    <w:rsid w:val="002663DE"/>
    <w:rsid w:val="00267007"/>
    <w:rsid w:val="00267450"/>
    <w:rsid w:val="00267D8E"/>
    <w:rsid w:val="002718CE"/>
    <w:rsid w:val="00272534"/>
    <w:rsid w:val="002728A7"/>
    <w:rsid w:val="0027397D"/>
    <w:rsid w:val="00274C35"/>
    <w:rsid w:val="0027511B"/>
    <w:rsid w:val="00275399"/>
    <w:rsid w:val="00275753"/>
    <w:rsid w:val="002757E3"/>
    <w:rsid w:val="0027609B"/>
    <w:rsid w:val="0027642C"/>
    <w:rsid w:val="002773D6"/>
    <w:rsid w:val="0027756C"/>
    <w:rsid w:val="00280C03"/>
    <w:rsid w:val="00280DCD"/>
    <w:rsid w:val="00281473"/>
    <w:rsid w:val="002815E1"/>
    <w:rsid w:val="00281AAC"/>
    <w:rsid w:val="00281E39"/>
    <w:rsid w:val="00282B3D"/>
    <w:rsid w:val="00282CA3"/>
    <w:rsid w:val="00283385"/>
    <w:rsid w:val="00283864"/>
    <w:rsid w:val="00283E98"/>
    <w:rsid w:val="00284908"/>
    <w:rsid w:val="00284A7A"/>
    <w:rsid w:val="0028512A"/>
    <w:rsid w:val="002861F0"/>
    <w:rsid w:val="002870E8"/>
    <w:rsid w:val="00287D4A"/>
    <w:rsid w:val="00287EA7"/>
    <w:rsid w:val="002917DE"/>
    <w:rsid w:val="00292757"/>
    <w:rsid w:val="0029321C"/>
    <w:rsid w:val="002933BA"/>
    <w:rsid w:val="002943ED"/>
    <w:rsid w:val="00294C56"/>
    <w:rsid w:val="002957F4"/>
    <w:rsid w:val="00295954"/>
    <w:rsid w:val="00296D52"/>
    <w:rsid w:val="002A0342"/>
    <w:rsid w:val="002A0D61"/>
    <w:rsid w:val="002A1530"/>
    <w:rsid w:val="002A38B0"/>
    <w:rsid w:val="002A4C3D"/>
    <w:rsid w:val="002A568B"/>
    <w:rsid w:val="002A7AD8"/>
    <w:rsid w:val="002B0C34"/>
    <w:rsid w:val="002B0C85"/>
    <w:rsid w:val="002B19FE"/>
    <w:rsid w:val="002B2FB2"/>
    <w:rsid w:val="002B3309"/>
    <w:rsid w:val="002B46F9"/>
    <w:rsid w:val="002B4964"/>
    <w:rsid w:val="002B5267"/>
    <w:rsid w:val="002B667C"/>
    <w:rsid w:val="002B695C"/>
    <w:rsid w:val="002C218C"/>
    <w:rsid w:val="002C43C5"/>
    <w:rsid w:val="002C4745"/>
    <w:rsid w:val="002C4B1F"/>
    <w:rsid w:val="002C5A49"/>
    <w:rsid w:val="002C6111"/>
    <w:rsid w:val="002C688D"/>
    <w:rsid w:val="002C6C91"/>
    <w:rsid w:val="002C71D6"/>
    <w:rsid w:val="002C7D78"/>
    <w:rsid w:val="002D01DD"/>
    <w:rsid w:val="002D1203"/>
    <w:rsid w:val="002D1D5C"/>
    <w:rsid w:val="002D24E0"/>
    <w:rsid w:val="002D2EEB"/>
    <w:rsid w:val="002D315C"/>
    <w:rsid w:val="002D3341"/>
    <w:rsid w:val="002D3830"/>
    <w:rsid w:val="002D4761"/>
    <w:rsid w:val="002D4A50"/>
    <w:rsid w:val="002D542A"/>
    <w:rsid w:val="002D5533"/>
    <w:rsid w:val="002D5E56"/>
    <w:rsid w:val="002D783B"/>
    <w:rsid w:val="002E0548"/>
    <w:rsid w:val="002E1DEB"/>
    <w:rsid w:val="002E2A71"/>
    <w:rsid w:val="002E3481"/>
    <w:rsid w:val="002E3B8A"/>
    <w:rsid w:val="002E403C"/>
    <w:rsid w:val="002E4165"/>
    <w:rsid w:val="002E439B"/>
    <w:rsid w:val="002E4590"/>
    <w:rsid w:val="002E5F11"/>
    <w:rsid w:val="002E687D"/>
    <w:rsid w:val="002E692D"/>
    <w:rsid w:val="002F0F91"/>
    <w:rsid w:val="002F1C5B"/>
    <w:rsid w:val="002F2F89"/>
    <w:rsid w:val="002F31E3"/>
    <w:rsid w:val="002F358B"/>
    <w:rsid w:val="002F3C72"/>
    <w:rsid w:val="002F41C2"/>
    <w:rsid w:val="002F4CCD"/>
    <w:rsid w:val="002F4DF0"/>
    <w:rsid w:val="002F5B59"/>
    <w:rsid w:val="002F5E66"/>
    <w:rsid w:val="002F612A"/>
    <w:rsid w:val="002F66C6"/>
    <w:rsid w:val="002F695C"/>
    <w:rsid w:val="002F7E64"/>
    <w:rsid w:val="00300798"/>
    <w:rsid w:val="00300E40"/>
    <w:rsid w:val="00301570"/>
    <w:rsid w:val="00301ABA"/>
    <w:rsid w:val="00302051"/>
    <w:rsid w:val="00302947"/>
    <w:rsid w:val="003029CC"/>
    <w:rsid w:val="00302BBE"/>
    <w:rsid w:val="00302C97"/>
    <w:rsid w:val="00303B79"/>
    <w:rsid w:val="0030413C"/>
    <w:rsid w:val="00304471"/>
    <w:rsid w:val="0030474E"/>
    <w:rsid w:val="0030571F"/>
    <w:rsid w:val="00305F6D"/>
    <w:rsid w:val="003063BA"/>
    <w:rsid w:val="00310420"/>
    <w:rsid w:val="003114E0"/>
    <w:rsid w:val="00312822"/>
    <w:rsid w:val="00312CE1"/>
    <w:rsid w:val="0031390B"/>
    <w:rsid w:val="00313F96"/>
    <w:rsid w:val="003152F1"/>
    <w:rsid w:val="00315733"/>
    <w:rsid w:val="00315EF5"/>
    <w:rsid w:val="003167C4"/>
    <w:rsid w:val="00316D0F"/>
    <w:rsid w:val="0031753B"/>
    <w:rsid w:val="003176DB"/>
    <w:rsid w:val="003202C5"/>
    <w:rsid w:val="00320C0C"/>
    <w:rsid w:val="00321F27"/>
    <w:rsid w:val="00322369"/>
    <w:rsid w:val="00322443"/>
    <w:rsid w:val="00322DCB"/>
    <w:rsid w:val="0032343E"/>
    <w:rsid w:val="003243C1"/>
    <w:rsid w:val="00325E02"/>
    <w:rsid w:val="00326128"/>
    <w:rsid w:val="003268F3"/>
    <w:rsid w:val="00326B62"/>
    <w:rsid w:val="00327CB1"/>
    <w:rsid w:val="00330255"/>
    <w:rsid w:val="00331A13"/>
    <w:rsid w:val="00332F63"/>
    <w:rsid w:val="00334D5C"/>
    <w:rsid w:val="003362A8"/>
    <w:rsid w:val="003366B1"/>
    <w:rsid w:val="00336729"/>
    <w:rsid w:val="00336FF7"/>
    <w:rsid w:val="0033751E"/>
    <w:rsid w:val="003379F1"/>
    <w:rsid w:val="00337A69"/>
    <w:rsid w:val="00337C8E"/>
    <w:rsid w:val="0034024F"/>
    <w:rsid w:val="00341870"/>
    <w:rsid w:val="00342329"/>
    <w:rsid w:val="00342F7A"/>
    <w:rsid w:val="0034464F"/>
    <w:rsid w:val="0034470A"/>
    <w:rsid w:val="00344D86"/>
    <w:rsid w:val="003454AB"/>
    <w:rsid w:val="00345EAC"/>
    <w:rsid w:val="003475FC"/>
    <w:rsid w:val="003506DA"/>
    <w:rsid w:val="00351C4C"/>
    <w:rsid w:val="00351FE4"/>
    <w:rsid w:val="00352099"/>
    <w:rsid w:val="00352247"/>
    <w:rsid w:val="00352377"/>
    <w:rsid w:val="003523F6"/>
    <w:rsid w:val="00353D5A"/>
    <w:rsid w:val="00353EA4"/>
    <w:rsid w:val="00353EB5"/>
    <w:rsid w:val="003541FA"/>
    <w:rsid w:val="003545D8"/>
    <w:rsid w:val="0035480C"/>
    <w:rsid w:val="00354B8F"/>
    <w:rsid w:val="0035543F"/>
    <w:rsid w:val="0035600A"/>
    <w:rsid w:val="003568B4"/>
    <w:rsid w:val="00356D7A"/>
    <w:rsid w:val="003603BA"/>
    <w:rsid w:val="0036055F"/>
    <w:rsid w:val="003608C3"/>
    <w:rsid w:val="003608F0"/>
    <w:rsid w:val="00360AE4"/>
    <w:rsid w:val="00361C4C"/>
    <w:rsid w:val="00361ECA"/>
    <w:rsid w:val="00363F71"/>
    <w:rsid w:val="003652ED"/>
    <w:rsid w:val="003665A8"/>
    <w:rsid w:val="00366622"/>
    <w:rsid w:val="00366FEF"/>
    <w:rsid w:val="00367484"/>
    <w:rsid w:val="00367D67"/>
    <w:rsid w:val="003714B5"/>
    <w:rsid w:val="003716B2"/>
    <w:rsid w:val="00371C79"/>
    <w:rsid w:val="003720F4"/>
    <w:rsid w:val="003728EF"/>
    <w:rsid w:val="00373770"/>
    <w:rsid w:val="00373A49"/>
    <w:rsid w:val="00373C6B"/>
    <w:rsid w:val="0037430E"/>
    <w:rsid w:val="00375138"/>
    <w:rsid w:val="00375B93"/>
    <w:rsid w:val="00376502"/>
    <w:rsid w:val="00376DF1"/>
    <w:rsid w:val="00380A49"/>
    <w:rsid w:val="00381CAC"/>
    <w:rsid w:val="00381F09"/>
    <w:rsid w:val="00382064"/>
    <w:rsid w:val="0038496F"/>
    <w:rsid w:val="00385024"/>
    <w:rsid w:val="00385113"/>
    <w:rsid w:val="00385449"/>
    <w:rsid w:val="0038577D"/>
    <w:rsid w:val="00387610"/>
    <w:rsid w:val="003878DF"/>
    <w:rsid w:val="00387FA5"/>
    <w:rsid w:val="003911EE"/>
    <w:rsid w:val="00392488"/>
    <w:rsid w:val="0039290E"/>
    <w:rsid w:val="00394678"/>
    <w:rsid w:val="00394CB2"/>
    <w:rsid w:val="0039667C"/>
    <w:rsid w:val="0039745D"/>
    <w:rsid w:val="00397D37"/>
    <w:rsid w:val="003A00CD"/>
    <w:rsid w:val="003A0697"/>
    <w:rsid w:val="003A0BEC"/>
    <w:rsid w:val="003A250A"/>
    <w:rsid w:val="003A3456"/>
    <w:rsid w:val="003A538D"/>
    <w:rsid w:val="003A6C52"/>
    <w:rsid w:val="003A6DBE"/>
    <w:rsid w:val="003A72D8"/>
    <w:rsid w:val="003B1482"/>
    <w:rsid w:val="003B1E6E"/>
    <w:rsid w:val="003B232E"/>
    <w:rsid w:val="003B24CF"/>
    <w:rsid w:val="003B2B8D"/>
    <w:rsid w:val="003B3967"/>
    <w:rsid w:val="003B4A31"/>
    <w:rsid w:val="003B54B6"/>
    <w:rsid w:val="003B57AE"/>
    <w:rsid w:val="003B5C98"/>
    <w:rsid w:val="003C0CB7"/>
    <w:rsid w:val="003C1612"/>
    <w:rsid w:val="003C1A2F"/>
    <w:rsid w:val="003C2B71"/>
    <w:rsid w:val="003C49C5"/>
    <w:rsid w:val="003C4B65"/>
    <w:rsid w:val="003C4EB3"/>
    <w:rsid w:val="003C6B94"/>
    <w:rsid w:val="003C6E8A"/>
    <w:rsid w:val="003C7434"/>
    <w:rsid w:val="003C776A"/>
    <w:rsid w:val="003C7AA4"/>
    <w:rsid w:val="003C7EB6"/>
    <w:rsid w:val="003D033A"/>
    <w:rsid w:val="003D08D9"/>
    <w:rsid w:val="003D08E8"/>
    <w:rsid w:val="003D2B9A"/>
    <w:rsid w:val="003D3C0F"/>
    <w:rsid w:val="003D3E08"/>
    <w:rsid w:val="003D3F99"/>
    <w:rsid w:val="003D4271"/>
    <w:rsid w:val="003D470B"/>
    <w:rsid w:val="003D47B1"/>
    <w:rsid w:val="003D5FCE"/>
    <w:rsid w:val="003D6B07"/>
    <w:rsid w:val="003D6DC1"/>
    <w:rsid w:val="003D7235"/>
    <w:rsid w:val="003D7E41"/>
    <w:rsid w:val="003E0173"/>
    <w:rsid w:val="003E0E1D"/>
    <w:rsid w:val="003E1103"/>
    <w:rsid w:val="003E19AA"/>
    <w:rsid w:val="003E326B"/>
    <w:rsid w:val="003E36F7"/>
    <w:rsid w:val="003E4171"/>
    <w:rsid w:val="003E4427"/>
    <w:rsid w:val="003E4564"/>
    <w:rsid w:val="003E4FAA"/>
    <w:rsid w:val="003E5B07"/>
    <w:rsid w:val="003E626C"/>
    <w:rsid w:val="003E63C0"/>
    <w:rsid w:val="003E65AF"/>
    <w:rsid w:val="003E6994"/>
    <w:rsid w:val="003E6CC6"/>
    <w:rsid w:val="003E7B2D"/>
    <w:rsid w:val="003E7FD2"/>
    <w:rsid w:val="003F10D1"/>
    <w:rsid w:val="003F18BD"/>
    <w:rsid w:val="003F1C19"/>
    <w:rsid w:val="003F32FF"/>
    <w:rsid w:val="003F3B5F"/>
    <w:rsid w:val="003F4369"/>
    <w:rsid w:val="003F4D83"/>
    <w:rsid w:val="003F5237"/>
    <w:rsid w:val="003F57B9"/>
    <w:rsid w:val="003F57E1"/>
    <w:rsid w:val="003F6336"/>
    <w:rsid w:val="003F6521"/>
    <w:rsid w:val="003F7F99"/>
    <w:rsid w:val="0040001E"/>
    <w:rsid w:val="00401F4B"/>
    <w:rsid w:val="00401FC4"/>
    <w:rsid w:val="00402ACD"/>
    <w:rsid w:val="0040422C"/>
    <w:rsid w:val="004052DD"/>
    <w:rsid w:val="00405969"/>
    <w:rsid w:val="00405AE9"/>
    <w:rsid w:val="00405B74"/>
    <w:rsid w:val="00405FA8"/>
    <w:rsid w:val="0040691D"/>
    <w:rsid w:val="00407663"/>
    <w:rsid w:val="00407E46"/>
    <w:rsid w:val="0041150A"/>
    <w:rsid w:val="004125BF"/>
    <w:rsid w:val="00412CE2"/>
    <w:rsid w:val="00413BD7"/>
    <w:rsid w:val="00415DCC"/>
    <w:rsid w:val="0041602A"/>
    <w:rsid w:val="004160BD"/>
    <w:rsid w:val="0041658B"/>
    <w:rsid w:val="004165B9"/>
    <w:rsid w:val="004168A7"/>
    <w:rsid w:val="00416942"/>
    <w:rsid w:val="004169BF"/>
    <w:rsid w:val="00416C72"/>
    <w:rsid w:val="00416CC9"/>
    <w:rsid w:val="00416F0E"/>
    <w:rsid w:val="00416FF4"/>
    <w:rsid w:val="00417511"/>
    <w:rsid w:val="004175C9"/>
    <w:rsid w:val="00417842"/>
    <w:rsid w:val="00417AA1"/>
    <w:rsid w:val="00417DF8"/>
    <w:rsid w:val="00420B3D"/>
    <w:rsid w:val="004218B6"/>
    <w:rsid w:val="004219FF"/>
    <w:rsid w:val="00421C1D"/>
    <w:rsid w:val="004234AF"/>
    <w:rsid w:val="00423812"/>
    <w:rsid w:val="00424A8F"/>
    <w:rsid w:val="00424C33"/>
    <w:rsid w:val="004265A1"/>
    <w:rsid w:val="00426CBD"/>
    <w:rsid w:val="00427F73"/>
    <w:rsid w:val="004313C1"/>
    <w:rsid w:val="00431C02"/>
    <w:rsid w:val="00431E27"/>
    <w:rsid w:val="004325D7"/>
    <w:rsid w:val="004331C6"/>
    <w:rsid w:val="004336D3"/>
    <w:rsid w:val="00433A7F"/>
    <w:rsid w:val="0043433E"/>
    <w:rsid w:val="004348FB"/>
    <w:rsid w:val="00435F69"/>
    <w:rsid w:val="00437593"/>
    <w:rsid w:val="00440457"/>
    <w:rsid w:val="00440A7E"/>
    <w:rsid w:val="004418E8"/>
    <w:rsid w:val="00441926"/>
    <w:rsid w:val="00442663"/>
    <w:rsid w:val="00443A64"/>
    <w:rsid w:val="00443A79"/>
    <w:rsid w:val="0044475D"/>
    <w:rsid w:val="00444BA0"/>
    <w:rsid w:val="00444D49"/>
    <w:rsid w:val="00446B21"/>
    <w:rsid w:val="00446D11"/>
    <w:rsid w:val="004475D2"/>
    <w:rsid w:val="0045044A"/>
    <w:rsid w:val="00450D60"/>
    <w:rsid w:val="00452D2E"/>
    <w:rsid w:val="004538E3"/>
    <w:rsid w:val="00453EC2"/>
    <w:rsid w:val="0045530F"/>
    <w:rsid w:val="004560E1"/>
    <w:rsid w:val="0045673E"/>
    <w:rsid w:val="00456B1C"/>
    <w:rsid w:val="00456E80"/>
    <w:rsid w:val="0045781D"/>
    <w:rsid w:val="00457EBF"/>
    <w:rsid w:val="004614D3"/>
    <w:rsid w:val="0046174E"/>
    <w:rsid w:val="00461AC5"/>
    <w:rsid w:val="00461F44"/>
    <w:rsid w:val="00461FB6"/>
    <w:rsid w:val="00462DA7"/>
    <w:rsid w:val="00462F21"/>
    <w:rsid w:val="00463E51"/>
    <w:rsid w:val="0046461F"/>
    <w:rsid w:val="00465CFA"/>
    <w:rsid w:val="0046611B"/>
    <w:rsid w:val="004662EA"/>
    <w:rsid w:val="004669F5"/>
    <w:rsid w:val="00470B2D"/>
    <w:rsid w:val="00471C27"/>
    <w:rsid w:val="00472C6C"/>
    <w:rsid w:val="004731D9"/>
    <w:rsid w:val="004732AE"/>
    <w:rsid w:val="004735B4"/>
    <w:rsid w:val="00474476"/>
    <w:rsid w:val="0047688E"/>
    <w:rsid w:val="004771EE"/>
    <w:rsid w:val="0047733C"/>
    <w:rsid w:val="00477648"/>
    <w:rsid w:val="00477AC5"/>
    <w:rsid w:val="00481F2B"/>
    <w:rsid w:val="004831DB"/>
    <w:rsid w:val="004832F8"/>
    <w:rsid w:val="0048341C"/>
    <w:rsid w:val="004835A0"/>
    <w:rsid w:val="00483635"/>
    <w:rsid w:val="00484782"/>
    <w:rsid w:val="00484BA8"/>
    <w:rsid w:val="00485447"/>
    <w:rsid w:val="00486CC8"/>
    <w:rsid w:val="00486FDE"/>
    <w:rsid w:val="0048779A"/>
    <w:rsid w:val="00487C1A"/>
    <w:rsid w:val="00487DEA"/>
    <w:rsid w:val="00490358"/>
    <w:rsid w:val="004905E2"/>
    <w:rsid w:val="004906BA"/>
    <w:rsid w:val="004909B5"/>
    <w:rsid w:val="00490FBC"/>
    <w:rsid w:val="0049199A"/>
    <w:rsid w:val="00491F2F"/>
    <w:rsid w:val="00492866"/>
    <w:rsid w:val="004932EA"/>
    <w:rsid w:val="004950D8"/>
    <w:rsid w:val="0049520F"/>
    <w:rsid w:val="004955E0"/>
    <w:rsid w:val="004956C2"/>
    <w:rsid w:val="004959A9"/>
    <w:rsid w:val="00495F89"/>
    <w:rsid w:val="004960F4"/>
    <w:rsid w:val="004965C1"/>
    <w:rsid w:val="004A042D"/>
    <w:rsid w:val="004A08BD"/>
    <w:rsid w:val="004A2680"/>
    <w:rsid w:val="004A325B"/>
    <w:rsid w:val="004A3875"/>
    <w:rsid w:val="004A38D7"/>
    <w:rsid w:val="004A3D3A"/>
    <w:rsid w:val="004A45C7"/>
    <w:rsid w:val="004A4A18"/>
    <w:rsid w:val="004A4DE4"/>
    <w:rsid w:val="004A51B3"/>
    <w:rsid w:val="004A67A9"/>
    <w:rsid w:val="004A6BA0"/>
    <w:rsid w:val="004A6F51"/>
    <w:rsid w:val="004A7EB6"/>
    <w:rsid w:val="004B0DA5"/>
    <w:rsid w:val="004B1CB1"/>
    <w:rsid w:val="004B25CC"/>
    <w:rsid w:val="004B31A1"/>
    <w:rsid w:val="004B35A4"/>
    <w:rsid w:val="004B3A7C"/>
    <w:rsid w:val="004B3B61"/>
    <w:rsid w:val="004B414F"/>
    <w:rsid w:val="004B47E6"/>
    <w:rsid w:val="004B5499"/>
    <w:rsid w:val="004B5603"/>
    <w:rsid w:val="004B5956"/>
    <w:rsid w:val="004B5EDC"/>
    <w:rsid w:val="004B619B"/>
    <w:rsid w:val="004B62C3"/>
    <w:rsid w:val="004B744A"/>
    <w:rsid w:val="004B7559"/>
    <w:rsid w:val="004C11CD"/>
    <w:rsid w:val="004C2B4F"/>
    <w:rsid w:val="004C3084"/>
    <w:rsid w:val="004C317D"/>
    <w:rsid w:val="004C33A3"/>
    <w:rsid w:val="004C3D1D"/>
    <w:rsid w:val="004C3E5D"/>
    <w:rsid w:val="004C5A72"/>
    <w:rsid w:val="004C5BF1"/>
    <w:rsid w:val="004C5D1C"/>
    <w:rsid w:val="004C668C"/>
    <w:rsid w:val="004C7A7C"/>
    <w:rsid w:val="004D033D"/>
    <w:rsid w:val="004D081B"/>
    <w:rsid w:val="004D0F09"/>
    <w:rsid w:val="004D0F4D"/>
    <w:rsid w:val="004D1647"/>
    <w:rsid w:val="004D2165"/>
    <w:rsid w:val="004D4E2E"/>
    <w:rsid w:val="004D4E72"/>
    <w:rsid w:val="004D5454"/>
    <w:rsid w:val="004D5542"/>
    <w:rsid w:val="004D5A85"/>
    <w:rsid w:val="004D5BC2"/>
    <w:rsid w:val="004D5EC2"/>
    <w:rsid w:val="004D67E3"/>
    <w:rsid w:val="004D710F"/>
    <w:rsid w:val="004D7250"/>
    <w:rsid w:val="004E0AAF"/>
    <w:rsid w:val="004E0DE0"/>
    <w:rsid w:val="004E1C7D"/>
    <w:rsid w:val="004E2639"/>
    <w:rsid w:val="004E339D"/>
    <w:rsid w:val="004E3B1C"/>
    <w:rsid w:val="004E4479"/>
    <w:rsid w:val="004E493A"/>
    <w:rsid w:val="004E562B"/>
    <w:rsid w:val="004E629B"/>
    <w:rsid w:val="004E63E5"/>
    <w:rsid w:val="004E79DA"/>
    <w:rsid w:val="004F126E"/>
    <w:rsid w:val="004F19E1"/>
    <w:rsid w:val="004F247C"/>
    <w:rsid w:val="004F25C1"/>
    <w:rsid w:val="004F364E"/>
    <w:rsid w:val="004F3AB3"/>
    <w:rsid w:val="004F462D"/>
    <w:rsid w:val="004F50B5"/>
    <w:rsid w:val="004F52A2"/>
    <w:rsid w:val="004F6829"/>
    <w:rsid w:val="004F6D9C"/>
    <w:rsid w:val="004F7526"/>
    <w:rsid w:val="004F78E8"/>
    <w:rsid w:val="00501747"/>
    <w:rsid w:val="00502011"/>
    <w:rsid w:val="00502300"/>
    <w:rsid w:val="005025CA"/>
    <w:rsid w:val="0050286E"/>
    <w:rsid w:val="00502E50"/>
    <w:rsid w:val="00503923"/>
    <w:rsid w:val="0050491B"/>
    <w:rsid w:val="00504C1F"/>
    <w:rsid w:val="00505553"/>
    <w:rsid w:val="00505CE0"/>
    <w:rsid w:val="0050621C"/>
    <w:rsid w:val="0050695A"/>
    <w:rsid w:val="0051071B"/>
    <w:rsid w:val="00510F2F"/>
    <w:rsid w:val="005114B6"/>
    <w:rsid w:val="0051156F"/>
    <w:rsid w:val="0051165F"/>
    <w:rsid w:val="005119CF"/>
    <w:rsid w:val="00511D0B"/>
    <w:rsid w:val="005148C7"/>
    <w:rsid w:val="005148C8"/>
    <w:rsid w:val="00515661"/>
    <w:rsid w:val="00515D67"/>
    <w:rsid w:val="0051630C"/>
    <w:rsid w:val="00516596"/>
    <w:rsid w:val="00516C3C"/>
    <w:rsid w:val="0051709D"/>
    <w:rsid w:val="005205BA"/>
    <w:rsid w:val="00520EDD"/>
    <w:rsid w:val="00521781"/>
    <w:rsid w:val="00522301"/>
    <w:rsid w:val="005233A7"/>
    <w:rsid w:val="00523A41"/>
    <w:rsid w:val="00524B3B"/>
    <w:rsid w:val="00524DF4"/>
    <w:rsid w:val="005250A3"/>
    <w:rsid w:val="00525604"/>
    <w:rsid w:val="00525802"/>
    <w:rsid w:val="00526096"/>
    <w:rsid w:val="00526E14"/>
    <w:rsid w:val="0052753D"/>
    <w:rsid w:val="00530BFC"/>
    <w:rsid w:val="0053149D"/>
    <w:rsid w:val="005322CF"/>
    <w:rsid w:val="005323EF"/>
    <w:rsid w:val="00532529"/>
    <w:rsid w:val="005326A6"/>
    <w:rsid w:val="00532950"/>
    <w:rsid w:val="00533D9A"/>
    <w:rsid w:val="00534484"/>
    <w:rsid w:val="00535440"/>
    <w:rsid w:val="00536918"/>
    <w:rsid w:val="00536AFF"/>
    <w:rsid w:val="00536B7B"/>
    <w:rsid w:val="00536E01"/>
    <w:rsid w:val="00537424"/>
    <w:rsid w:val="005375F3"/>
    <w:rsid w:val="005376CD"/>
    <w:rsid w:val="00537D4B"/>
    <w:rsid w:val="0054074F"/>
    <w:rsid w:val="00540D07"/>
    <w:rsid w:val="00540D43"/>
    <w:rsid w:val="00540F2F"/>
    <w:rsid w:val="005411D9"/>
    <w:rsid w:val="00541C13"/>
    <w:rsid w:val="005421E8"/>
    <w:rsid w:val="0054262E"/>
    <w:rsid w:val="0054305B"/>
    <w:rsid w:val="0054368B"/>
    <w:rsid w:val="00547991"/>
    <w:rsid w:val="00550C1A"/>
    <w:rsid w:val="005518E1"/>
    <w:rsid w:val="0055328C"/>
    <w:rsid w:val="00553AAF"/>
    <w:rsid w:val="005542B8"/>
    <w:rsid w:val="005542CC"/>
    <w:rsid w:val="005548F5"/>
    <w:rsid w:val="0055558C"/>
    <w:rsid w:val="00555F20"/>
    <w:rsid w:val="00556F21"/>
    <w:rsid w:val="00556F9B"/>
    <w:rsid w:val="0055731B"/>
    <w:rsid w:val="005576D5"/>
    <w:rsid w:val="00557A3C"/>
    <w:rsid w:val="00557FE6"/>
    <w:rsid w:val="00560719"/>
    <w:rsid w:val="0056183A"/>
    <w:rsid w:val="00561AD2"/>
    <w:rsid w:val="00561D5E"/>
    <w:rsid w:val="00562078"/>
    <w:rsid w:val="00563376"/>
    <w:rsid w:val="005645F8"/>
    <w:rsid w:val="00564E9D"/>
    <w:rsid w:val="005650A6"/>
    <w:rsid w:val="005659C5"/>
    <w:rsid w:val="005673B5"/>
    <w:rsid w:val="00570743"/>
    <w:rsid w:val="00572460"/>
    <w:rsid w:val="005726A9"/>
    <w:rsid w:val="00572795"/>
    <w:rsid w:val="0057298A"/>
    <w:rsid w:val="00574EE4"/>
    <w:rsid w:val="00574EE9"/>
    <w:rsid w:val="00575BB5"/>
    <w:rsid w:val="005765C6"/>
    <w:rsid w:val="00576D30"/>
    <w:rsid w:val="0057721E"/>
    <w:rsid w:val="00577390"/>
    <w:rsid w:val="00577A02"/>
    <w:rsid w:val="00577D27"/>
    <w:rsid w:val="005804B3"/>
    <w:rsid w:val="005812C0"/>
    <w:rsid w:val="005831C3"/>
    <w:rsid w:val="0058421D"/>
    <w:rsid w:val="00584F84"/>
    <w:rsid w:val="0058595E"/>
    <w:rsid w:val="00585F95"/>
    <w:rsid w:val="00586973"/>
    <w:rsid w:val="00587022"/>
    <w:rsid w:val="00587AF3"/>
    <w:rsid w:val="00592FDF"/>
    <w:rsid w:val="00594C40"/>
    <w:rsid w:val="00595CDB"/>
    <w:rsid w:val="00595F89"/>
    <w:rsid w:val="00596A47"/>
    <w:rsid w:val="00597847"/>
    <w:rsid w:val="00597A55"/>
    <w:rsid w:val="005A1542"/>
    <w:rsid w:val="005A168D"/>
    <w:rsid w:val="005A1982"/>
    <w:rsid w:val="005A2C64"/>
    <w:rsid w:val="005A35AC"/>
    <w:rsid w:val="005A43DE"/>
    <w:rsid w:val="005A4C39"/>
    <w:rsid w:val="005A6463"/>
    <w:rsid w:val="005A6511"/>
    <w:rsid w:val="005A6918"/>
    <w:rsid w:val="005A6E48"/>
    <w:rsid w:val="005B0A3D"/>
    <w:rsid w:val="005B0E32"/>
    <w:rsid w:val="005B1572"/>
    <w:rsid w:val="005B1ADD"/>
    <w:rsid w:val="005B23FC"/>
    <w:rsid w:val="005B240B"/>
    <w:rsid w:val="005B3C28"/>
    <w:rsid w:val="005B4363"/>
    <w:rsid w:val="005B4D0F"/>
    <w:rsid w:val="005B502F"/>
    <w:rsid w:val="005B5426"/>
    <w:rsid w:val="005B6825"/>
    <w:rsid w:val="005B76B9"/>
    <w:rsid w:val="005B7942"/>
    <w:rsid w:val="005B7CFE"/>
    <w:rsid w:val="005B7DD2"/>
    <w:rsid w:val="005C11F4"/>
    <w:rsid w:val="005C127F"/>
    <w:rsid w:val="005C149B"/>
    <w:rsid w:val="005C2301"/>
    <w:rsid w:val="005C33DE"/>
    <w:rsid w:val="005C34BD"/>
    <w:rsid w:val="005C3671"/>
    <w:rsid w:val="005C3FE0"/>
    <w:rsid w:val="005C4512"/>
    <w:rsid w:val="005C63FE"/>
    <w:rsid w:val="005C7B5F"/>
    <w:rsid w:val="005C7D23"/>
    <w:rsid w:val="005D00EC"/>
    <w:rsid w:val="005D0543"/>
    <w:rsid w:val="005D0A49"/>
    <w:rsid w:val="005D0FA2"/>
    <w:rsid w:val="005D109C"/>
    <w:rsid w:val="005D2353"/>
    <w:rsid w:val="005D2793"/>
    <w:rsid w:val="005D450F"/>
    <w:rsid w:val="005D4C17"/>
    <w:rsid w:val="005D61B3"/>
    <w:rsid w:val="005D620D"/>
    <w:rsid w:val="005D6E19"/>
    <w:rsid w:val="005D785C"/>
    <w:rsid w:val="005D7EC2"/>
    <w:rsid w:val="005E09A6"/>
    <w:rsid w:val="005E1260"/>
    <w:rsid w:val="005E23C6"/>
    <w:rsid w:val="005E2998"/>
    <w:rsid w:val="005E2FFC"/>
    <w:rsid w:val="005E35B1"/>
    <w:rsid w:val="005E35FE"/>
    <w:rsid w:val="005E384E"/>
    <w:rsid w:val="005E3F97"/>
    <w:rsid w:val="005E4453"/>
    <w:rsid w:val="005E4AD8"/>
    <w:rsid w:val="005E5181"/>
    <w:rsid w:val="005E5E1B"/>
    <w:rsid w:val="005E602B"/>
    <w:rsid w:val="005E6754"/>
    <w:rsid w:val="005E76F5"/>
    <w:rsid w:val="005E7FDE"/>
    <w:rsid w:val="005F030C"/>
    <w:rsid w:val="005F06ED"/>
    <w:rsid w:val="005F185E"/>
    <w:rsid w:val="005F1B45"/>
    <w:rsid w:val="005F1E84"/>
    <w:rsid w:val="005F23F7"/>
    <w:rsid w:val="005F31E7"/>
    <w:rsid w:val="005F38C6"/>
    <w:rsid w:val="005F39AA"/>
    <w:rsid w:val="005F4DEE"/>
    <w:rsid w:val="005F5331"/>
    <w:rsid w:val="005F576D"/>
    <w:rsid w:val="005F5E2B"/>
    <w:rsid w:val="005F6356"/>
    <w:rsid w:val="005F65DC"/>
    <w:rsid w:val="005F710B"/>
    <w:rsid w:val="005F759B"/>
    <w:rsid w:val="005F7799"/>
    <w:rsid w:val="00600B5F"/>
    <w:rsid w:val="00601217"/>
    <w:rsid w:val="0060126A"/>
    <w:rsid w:val="00601274"/>
    <w:rsid w:val="00602770"/>
    <w:rsid w:val="00602A9C"/>
    <w:rsid w:val="00602D3A"/>
    <w:rsid w:val="00603005"/>
    <w:rsid w:val="0060324C"/>
    <w:rsid w:val="00603B4F"/>
    <w:rsid w:val="006053E7"/>
    <w:rsid w:val="00605886"/>
    <w:rsid w:val="00605A2E"/>
    <w:rsid w:val="00606634"/>
    <w:rsid w:val="0060671A"/>
    <w:rsid w:val="00607CF7"/>
    <w:rsid w:val="00610088"/>
    <w:rsid w:val="00610424"/>
    <w:rsid w:val="006124D8"/>
    <w:rsid w:val="0061254A"/>
    <w:rsid w:val="00612A6E"/>
    <w:rsid w:val="00613254"/>
    <w:rsid w:val="006148CF"/>
    <w:rsid w:val="0061543F"/>
    <w:rsid w:val="0061598F"/>
    <w:rsid w:val="0061700E"/>
    <w:rsid w:val="00617C2F"/>
    <w:rsid w:val="00620165"/>
    <w:rsid w:val="00620525"/>
    <w:rsid w:val="006218A9"/>
    <w:rsid w:val="00621AB0"/>
    <w:rsid w:val="00622068"/>
    <w:rsid w:val="0062255C"/>
    <w:rsid w:val="0062392F"/>
    <w:rsid w:val="00623D98"/>
    <w:rsid w:val="00625312"/>
    <w:rsid w:val="00625334"/>
    <w:rsid w:val="00626AB1"/>
    <w:rsid w:val="00626BD0"/>
    <w:rsid w:val="006272C0"/>
    <w:rsid w:val="0062766D"/>
    <w:rsid w:val="006313BA"/>
    <w:rsid w:val="00633356"/>
    <w:rsid w:val="006338A5"/>
    <w:rsid w:val="00633E85"/>
    <w:rsid w:val="00634BA5"/>
    <w:rsid w:val="0063613B"/>
    <w:rsid w:val="0063717E"/>
    <w:rsid w:val="006404CF"/>
    <w:rsid w:val="00640B14"/>
    <w:rsid w:val="0064150B"/>
    <w:rsid w:val="00641A77"/>
    <w:rsid w:val="006426B2"/>
    <w:rsid w:val="00642760"/>
    <w:rsid w:val="00642BD2"/>
    <w:rsid w:val="00643648"/>
    <w:rsid w:val="00644688"/>
    <w:rsid w:val="0064478B"/>
    <w:rsid w:val="00645CFA"/>
    <w:rsid w:val="0064603B"/>
    <w:rsid w:val="00647261"/>
    <w:rsid w:val="00647E56"/>
    <w:rsid w:val="00650499"/>
    <w:rsid w:val="0065108C"/>
    <w:rsid w:val="006510C7"/>
    <w:rsid w:val="00651284"/>
    <w:rsid w:val="0065261C"/>
    <w:rsid w:val="00652702"/>
    <w:rsid w:val="00653274"/>
    <w:rsid w:val="006532EF"/>
    <w:rsid w:val="00654FD0"/>
    <w:rsid w:val="00655084"/>
    <w:rsid w:val="00655B3D"/>
    <w:rsid w:val="0065681E"/>
    <w:rsid w:val="00656A82"/>
    <w:rsid w:val="0066010F"/>
    <w:rsid w:val="00660141"/>
    <w:rsid w:val="00660769"/>
    <w:rsid w:val="006618AE"/>
    <w:rsid w:val="00663873"/>
    <w:rsid w:val="00663B2F"/>
    <w:rsid w:val="00663D9D"/>
    <w:rsid w:val="006642B8"/>
    <w:rsid w:val="00664E45"/>
    <w:rsid w:val="00665B57"/>
    <w:rsid w:val="00667371"/>
    <w:rsid w:val="00671227"/>
    <w:rsid w:val="00671E25"/>
    <w:rsid w:val="0067209F"/>
    <w:rsid w:val="00672C85"/>
    <w:rsid w:val="00675481"/>
    <w:rsid w:val="00675E4D"/>
    <w:rsid w:val="006768F1"/>
    <w:rsid w:val="00676E97"/>
    <w:rsid w:val="0067733D"/>
    <w:rsid w:val="00680D52"/>
    <w:rsid w:val="0068240B"/>
    <w:rsid w:val="00682753"/>
    <w:rsid w:val="006831C8"/>
    <w:rsid w:val="006834DB"/>
    <w:rsid w:val="0068387A"/>
    <w:rsid w:val="00684B57"/>
    <w:rsid w:val="00684B8E"/>
    <w:rsid w:val="00684D69"/>
    <w:rsid w:val="00685998"/>
    <w:rsid w:val="0068605D"/>
    <w:rsid w:val="00686184"/>
    <w:rsid w:val="00686855"/>
    <w:rsid w:val="00686C6F"/>
    <w:rsid w:val="00686C84"/>
    <w:rsid w:val="0068782E"/>
    <w:rsid w:val="00687BBF"/>
    <w:rsid w:val="006908A6"/>
    <w:rsid w:val="00690E2B"/>
    <w:rsid w:val="006914DC"/>
    <w:rsid w:val="00692254"/>
    <w:rsid w:val="00692267"/>
    <w:rsid w:val="00692FBC"/>
    <w:rsid w:val="00693058"/>
    <w:rsid w:val="006930E1"/>
    <w:rsid w:val="006934DC"/>
    <w:rsid w:val="006936A6"/>
    <w:rsid w:val="00694612"/>
    <w:rsid w:val="0069509B"/>
    <w:rsid w:val="006954EB"/>
    <w:rsid w:val="00696379"/>
    <w:rsid w:val="00696923"/>
    <w:rsid w:val="00696A67"/>
    <w:rsid w:val="00696F89"/>
    <w:rsid w:val="006972E3"/>
    <w:rsid w:val="0069797E"/>
    <w:rsid w:val="006A0020"/>
    <w:rsid w:val="006A0381"/>
    <w:rsid w:val="006A05AF"/>
    <w:rsid w:val="006A061A"/>
    <w:rsid w:val="006A099F"/>
    <w:rsid w:val="006A0BD5"/>
    <w:rsid w:val="006A0FE0"/>
    <w:rsid w:val="006A256C"/>
    <w:rsid w:val="006A272C"/>
    <w:rsid w:val="006A4518"/>
    <w:rsid w:val="006A6839"/>
    <w:rsid w:val="006A7008"/>
    <w:rsid w:val="006A795C"/>
    <w:rsid w:val="006A7F43"/>
    <w:rsid w:val="006A7F50"/>
    <w:rsid w:val="006B12E9"/>
    <w:rsid w:val="006B1631"/>
    <w:rsid w:val="006B1F38"/>
    <w:rsid w:val="006B21C0"/>
    <w:rsid w:val="006B2481"/>
    <w:rsid w:val="006B2501"/>
    <w:rsid w:val="006B31C2"/>
    <w:rsid w:val="006B32D7"/>
    <w:rsid w:val="006B4A29"/>
    <w:rsid w:val="006B5C20"/>
    <w:rsid w:val="006B6B8F"/>
    <w:rsid w:val="006B6C02"/>
    <w:rsid w:val="006B7545"/>
    <w:rsid w:val="006B759F"/>
    <w:rsid w:val="006C01DA"/>
    <w:rsid w:val="006C0771"/>
    <w:rsid w:val="006C17AC"/>
    <w:rsid w:val="006C1852"/>
    <w:rsid w:val="006C27C2"/>
    <w:rsid w:val="006C292C"/>
    <w:rsid w:val="006C3C24"/>
    <w:rsid w:val="006C4360"/>
    <w:rsid w:val="006C4916"/>
    <w:rsid w:val="006C4E29"/>
    <w:rsid w:val="006C52CF"/>
    <w:rsid w:val="006C5B0F"/>
    <w:rsid w:val="006C602D"/>
    <w:rsid w:val="006C657A"/>
    <w:rsid w:val="006C7C3E"/>
    <w:rsid w:val="006D15E2"/>
    <w:rsid w:val="006D19F6"/>
    <w:rsid w:val="006D1AAE"/>
    <w:rsid w:val="006D2A1D"/>
    <w:rsid w:val="006D2B54"/>
    <w:rsid w:val="006D3071"/>
    <w:rsid w:val="006D346B"/>
    <w:rsid w:val="006D3A3D"/>
    <w:rsid w:val="006D3CA6"/>
    <w:rsid w:val="006D40D6"/>
    <w:rsid w:val="006D4419"/>
    <w:rsid w:val="006D55C3"/>
    <w:rsid w:val="006D592B"/>
    <w:rsid w:val="006D5BC5"/>
    <w:rsid w:val="006D665C"/>
    <w:rsid w:val="006D67A6"/>
    <w:rsid w:val="006E1037"/>
    <w:rsid w:val="006E136F"/>
    <w:rsid w:val="006E1EBD"/>
    <w:rsid w:val="006E2D0A"/>
    <w:rsid w:val="006E2D8F"/>
    <w:rsid w:val="006E4577"/>
    <w:rsid w:val="006E5247"/>
    <w:rsid w:val="006E6229"/>
    <w:rsid w:val="006E73A9"/>
    <w:rsid w:val="006E7FE6"/>
    <w:rsid w:val="006F0613"/>
    <w:rsid w:val="006F07D3"/>
    <w:rsid w:val="006F0A6F"/>
    <w:rsid w:val="006F1EA2"/>
    <w:rsid w:val="006F3C77"/>
    <w:rsid w:val="006F3F68"/>
    <w:rsid w:val="006F4908"/>
    <w:rsid w:val="006F5AFA"/>
    <w:rsid w:val="006F6914"/>
    <w:rsid w:val="006F7292"/>
    <w:rsid w:val="007001E9"/>
    <w:rsid w:val="00700563"/>
    <w:rsid w:val="007007AC"/>
    <w:rsid w:val="00700F18"/>
    <w:rsid w:val="00702BA7"/>
    <w:rsid w:val="00703332"/>
    <w:rsid w:val="0070485E"/>
    <w:rsid w:val="00704A53"/>
    <w:rsid w:val="00704F07"/>
    <w:rsid w:val="007054EA"/>
    <w:rsid w:val="00705849"/>
    <w:rsid w:val="00706250"/>
    <w:rsid w:val="00707059"/>
    <w:rsid w:val="00710049"/>
    <w:rsid w:val="00710581"/>
    <w:rsid w:val="00710734"/>
    <w:rsid w:val="0071124A"/>
    <w:rsid w:val="0071172B"/>
    <w:rsid w:val="00711ADC"/>
    <w:rsid w:val="007120A8"/>
    <w:rsid w:val="00712C1D"/>
    <w:rsid w:val="0071325B"/>
    <w:rsid w:val="00713404"/>
    <w:rsid w:val="00713B9B"/>
    <w:rsid w:val="00714132"/>
    <w:rsid w:val="00714208"/>
    <w:rsid w:val="00714D59"/>
    <w:rsid w:val="0071543E"/>
    <w:rsid w:val="00715D67"/>
    <w:rsid w:val="00716CCB"/>
    <w:rsid w:val="00717BBB"/>
    <w:rsid w:val="00717DB3"/>
    <w:rsid w:val="00717E65"/>
    <w:rsid w:val="00717FDD"/>
    <w:rsid w:val="0072089F"/>
    <w:rsid w:val="00721892"/>
    <w:rsid w:val="00721E00"/>
    <w:rsid w:val="007220F6"/>
    <w:rsid w:val="00722660"/>
    <w:rsid w:val="0072276A"/>
    <w:rsid w:val="00723DF1"/>
    <w:rsid w:val="00723FFF"/>
    <w:rsid w:val="007246AB"/>
    <w:rsid w:val="00725178"/>
    <w:rsid w:val="00725286"/>
    <w:rsid w:val="0072620A"/>
    <w:rsid w:val="0072623A"/>
    <w:rsid w:val="00726505"/>
    <w:rsid w:val="0072708A"/>
    <w:rsid w:val="0072764B"/>
    <w:rsid w:val="00727BD6"/>
    <w:rsid w:val="00730204"/>
    <w:rsid w:val="007302DF"/>
    <w:rsid w:val="007311FE"/>
    <w:rsid w:val="00731E50"/>
    <w:rsid w:val="00732974"/>
    <w:rsid w:val="00732BF9"/>
    <w:rsid w:val="00734681"/>
    <w:rsid w:val="007348AD"/>
    <w:rsid w:val="00734C3F"/>
    <w:rsid w:val="007351D6"/>
    <w:rsid w:val="00735BA2"/>
    <w:rsid w:val="00735F3B"/>
    <w:rsid w:val="007362FC"/>
    <w:rsid w:val="00736595"/>
    <w:rsid w:val="007365D8"/>
    <w:rsid w:val="00736994"/>
    <w:rsid w:val="00736D55"/>
    <w:rsid w:val="00736E39"/>
    <w:rsid w:val="00737D92"/>
    <w:rsid w:val="00740224"/>
    <w:rsid w:val="00741256"/>
    <w:rsid w:val="007419CA"/>
    <w:rsid w:val="00741E6E"/>
    <w:rsid w:val="007422F0"/>
    <w:rsid w:val="00742FE7"/>
    <w:rsid w:val="00743764"/>
    <w:rsid w:val="00744627"/>
    <w:rsid w:val="00744F7B"/>
    <w:rsid w:val="00745B95"/>
    <w:rsid w:val="0074700A"/>
    <w:rsid w:val="0074722C"/>
    <w:rsid w:val="007504FC"/>
    <w:rsid w:val="007509E9"/>
    <w:rsid w:val="00751B12"/>
    <w:rsid w:val="00752582"/>
    <w:rsid w:val="007539DE"/>
    <w:rsid w:val="00754E76"/>
    <w:rsid w:val="0075540A"/>
    <w:rsid w:val="00755740"/>
    <w:rsid w:val="00755917"/>
    <w:rsid w:val="007559DE"/>
    <w:rsid w:val="007563B5"/>
    <w:rsid w:val="007564A6"/>
    <w:rsid w:val="00756559"/>
    <w:rsid w:val="007575C9"/>
    <w:rsid w:val="00762A55"/>
    <w:rsid w:val="00762C30"/>
    <w:rsid w:val="007634D0"/>
    <w:rsid w:val="00763998"/>
    <w:rsid w:val="00764519"/>
    <w:rsid w:val="00764AA5"/>
    <w:rsid w:val="00764D16"/>
    <w:rsid w:val="0076520E"/>
    <w:rsid w:val="007659D9"/>
    <w:rsid w:val="00765CA4"/>
    <w:rsid w:val="007673D3"/>
    <w:rsid w:val="00767E38"/>
    <w:rsid w:val="00770061"/>
    <w:rsid w:val="00770845"/>
    <w:rsid w:val="007711F3"/>
    <w:rsid w:val="00771D59"/>
    <w:rsid w:val="00772727"/>
    <w:rsid w:val="00772D1C"/>
    <w:rsid w:val="00774317"/>
    <w:rsid w:val="007754C0"/>
    <w:rsid w:val="007755D1"/>
    <w:rsid w:val="0077580C"/>
    <w:rsid w:val="00775B68"/>
    <w:rsid w:val="0077674D"/>
    <w:rsid w:val="00776F80"/>
    <w:rsid w:val="00777435"/>
    <w:rsid w:val="0077768D"/>
    <w:rsid w:val="0078181F"/>
    <w:rsid w:val="00781C42"/>
    <w:rsid w:val="00781F6D"/>
    <w:rsid w:val="00782AC3"/>
    <w:rsid w:val="00782DBC"/>
    <w:rsid w:val="00784827"/>
    <w:rsid w:val="00784B2A"/>
    <w:rsid w:val="00784BD1"/>
    <w:rsid w:val="0078680F"/>
    <w:rsid w:val="00786FC0"/>
    <w:rsid w:val="0078729A"/>
    <w:rsid w:val="00790366"/>
    <w:rsid w:val="0079129A"/>
    <w:rsid w:val="007917B4"/>
    <w:rsid w:val="00791D00"/>
    <w:rsid w:val="0079265B"/>
    <w:rsid w:val="00792898"/>
    <w:rsid w:val="0079295E"/>
    <w:rsid w:val="00792A5E"/>
    <w:rsid w:val="0079439D"/>
    <w:rsid w:val="00794F99"/>
    <w:rsid w:val="00795149"/>
    <w:rsid w:val="00795B7F"/>
    <w:rsid w:val="00796591"/>
    <w:rsid w:val="007965CE"/>
    <w:rsid w:val="00796F52"/>
    <w:rsid w:val="00797440"/>
    <w:rsid w:val="007A04FC"/>
    <w:rsid w:val="007A0767"/>
    <w:rsid w:val="007A22A3"/>
    <w:rsid w:val="007A2CDB"/>
    <w:rsid w:val="007A37A2"/>
    <w:rsid w:val="007A38AF"/>
    <w:rsid w:val="007A39DF"/>
    <w:rsid w:val="007A46EF"/>
    <w:rsid w:val="007A4A62"/>
    <w:rsid w:val="007A5419"/>
    <w:rsid w:val="007A7D48"/>
    <w:rsid w:val="007B00E7"/>
    <w:rsid w:val="007B0437"/>
    <w:rsid w:val="007B0A72"/>
    <w:rsid w:val="007B0CAC"/>
    <w:rsid w:val="007B1B83"/>
    <w:rsid w:val="007B21B8"/>
    <w:rsid w:val="007B277A"/>
    <w:rsid w:val="007B2B1B"/>
    <w:rsid w:val="007B31D8"/>
    <w:rsid w:val="007B34BE"/>
    <w:rsid w:val="007B3BE1"/>
    <w:rsid w:val="007B3F2B"/>
    <w:rsid w:val="007B4582"/>
    <w:rsid w:val="007B4ACD"/>
    <w:rsid w:val="007B5179"/>
    <w:rsid w:val="007B70CB"/>
    <w:rsid w:val="007B7A90"/>
    <w:rsid w:val="007B7EBA"/>
    <w:rsid w:val="007C008C"/>
    <w:rsid w:val="007C0463"/>
    <w:rsid w:val="007C1ABE"/>
    <w:rsid w:val="007C1D45"/>
    <w:rsid w:val="007C240F"/>
    <w:rsid w:val="007C27A8"/>
    <w:rsid w:val="007C47EC"/>
    <w:rsid w:val="007C4A0B"/>
    <w:rsid w:val="007C5052"/>
    <w:rsid w:val="007C59BC"/>
    <w:rsid w:val="007C5C92"/>
    <w:rsid w:val="007C79F9"/>
    <w:rsid w:val="007C7CEF"/>
    <w:rsid w:val="007D031F"/>
    <w:rsid w:val="007D1CF0"/>
    <w:rsid w:val="007D284C"/>
    <w:rsid w:val="007D2853"/>
    <w:rsid w:val="007D3238"/>
    <w:rsid w:val="007D4105"/>
    <w:rsid w:val="007D540B"/>
    <w:rsid w:val="007D62B3"/>
    <w:rsid w:val="007D7350"/>
    <w:rsid w:val="007E0BEA"/>
    <w:rsid w:val="007E2D8F"/>
    <w:rsid w:val="007E3414"/>
    <w:rsid w:val="007E45EE"/>
    <w:rsid w:val="007E7738"/>
    <w:rsid w:val="007E7EA7"/>
    <w:rsid w:val="007E7EFA"/>
    <w:rsid w:val="007F02DB"/>
    <w:rsid w:val="007F12A6"/>
    <w:rsid w:val="007F3F4E"/>
    <w:rsid w:val="007F4036"/>
    <w:rsid w:val="007F4C57"/>
    <w:rsid w:val="007F4CB3"/>
    <w:rsid w:val="007F50C7"/>
    <w:rsid w:val="007F5801"/>
    <w:rsid w:val="007F5CA7"/>
    <w:rsid w:val="007F725F"/>
    <w:rsid w:val="007F7340"/>
    <w:rsid w:val="007F754C"/>
    <w:rsid w:val="0080019B"/>
    <w:rsid w:val="00800F82"/>
    <w:rsid w:val="00802B29"/>
    <w:rsid w:val="00804357"/>
    <w:rsid w:val="00804509"/>
    <w:rsid w:val="00804B4B"/>
    <w:rsid w:val="00805F56"/>
    <w:rsid w:val="00806124"/>
    <w:rsid w:val="008062AD"/>
    <w:rsid w:val="008068B6"/>
    <w:rsid w:val="00806B52"/>
    <w:rsid w:val="00806BF6"/>
    <w:rsid w:val="008072F0"/>
    <w:rsid w:val="00807523"/>
    <w:rsid w:val="0081163F"/>
    <w:rsid w:val="00812445"/>
    <w:rsid w:val="008127A4"/>
    <w:rsid w:val="00812EA8"/>
    <w:rsid w:val="00813B3D"/>
    <w:rsid w:val="00814A31"/>
    <w:rsid w:val="00816FC3"/>
    <w:rsid w:val="008172D2"/>
    <w:rsid w:val="008176CA"/>
    <w:rsid w:val="00817F29"/>
    <w:rsid w:val="00820403"/>
    <w:rsid w:val="0082151D"/>
    <w:rsid w:val="00822132"/>
    <w:rsid w:val="0082375C"/>
    <w:rsid w:val="00823863"/>
    <w:rsid w:val="00824471"/>
    <w:rsid w:val="00824671"/>
    <w:rsid w:val="00824FB9"/>
    <w:rsid w:val="008251F9"/>
    <w:rsid w:val="00825D8B"/>
    <w:rsid w:val="008266AF"/>
    <w:rsid w:val="00827126"/>
    <w:rsid w:val="00827C3B"/>
    <w:rsid w:val="00830007"/>
    <w:rsid w:val="0083023E"/>
    <w:rsid w:val="0083054F"/>
    <w:rsid w:val="00832985"/>
    <w:rsid w:val="008343C9"/>
    <w:rsid w:val="008352AE"/>
    <w:rsid w:val="00835F6F"/>
    <w:rsid w:val="00836014"/>
    <w:rsid w:val="00836080"/>
    <w:rsid w:val="00836B54"/>
    <w:rsid w:val="008374C1"/>
    <w:rsid w:val="00837A76"/>
    <w:rsid w:val="008409BD"/>
    <w:rsid w:val="008411EE"/>
    <w:rsid w:val="00841424"/>
    <w:rsid w:val="008414BA"/>
    <w:rsid w:val="00842281"/>
    <w:rsid w:val="00842823"/>
    <w:rsid w:val="00842BCF"/>
    <w:rsid w:val="00843A86"/>
    <w:rsid w:val="0084411B"/>
    <w:rsid w:val="008442BB"/>
    <w:rsid w:val="0084435D"/>
    <w:rsid w:val="008443E8"/>
    <w:rsid w:val="008448F7"/>
    <w:rsid w:val="00844CB5"/>
    <w:rsid w:val="00845507"/>
    <w:rsid w:val="00847419"/>
    <w:rsid w:val="008506A6"/>
    <w:rsid w:val="008515A8"/>
    <w:rsid w:val="008529E6"/>
    <w:rsid w:val="00853FF9"/>
    <w:rsid w:val="00854A4C"/>
    <w:rsid w:val="00854ECE"/>
    <w:rsid w:val="00855282"/>
    <w:rsid w:val="00855C16"/>
    <w:rsid w:val="00857B77"/>
    <w:rsid w:val="0086007E"/>
    <w:rsid w:val="0086097E"/>
    <w:rsid w:val="00861B3B"/>
    <w:rsid w:val="00862A90"/>
    <w:rsid w:val="00862C9A"/>
    <w:rsid w:val="008635C6"/>
    <w:rsid w:val="00863A56"/>
    <w:rsid w:val="008642D5"/>
    <w:rsid w:val="00864F8D"/>
    <w:rsid w:val="00865443"/>
    <w:rsid w:val="008661A1"/>
    <w:rsid w:val="008666D9"/>
    <w:rsid w:val="00866AF1"/>
    <w:rsid w:val="00866BF2"/>
    <w:rsid w:val="00870133"/>
    <w:rsid w:val="008701AC"/>
    <w:rsid w:val="00870B8A"/>
    <w:rsid w:val="00870E18"/>
    <w:rsid w:val="00871608"/>
    <w:rsid w:val="008724CA"/>
    <w:rsid w:val="00873613"/>
    <w:rsid w:val="008758D4"/>
    <w:rsid w:val="00875A19"/>
    <w:rsid w:val="00875F84"/>
    <w:rsid w:val="00876326"/>
    <w:rsid w:val="00877E69"/>
    <w:rsid w:val="00877F34"/>
    <w:rsid w:val="008808B3"/>
    <w:rsid w:val="00882283"/>
    <w:rsid w:val="00882556"/>
    <w:rsid w:val="00882A39"/>
    <w:rsid w:val="00882B4B"/>
    <w:rsid w:val="008834E5"/>
    <w:rsid w:val="008837A2"/>
    <w:rsid w:val="00885559"/>
    <w:rsid w:val="00885717"/>
    <w:rsid w:val="00886224"/>
    <w:rsid w:val="00886404"/>
    <w:rsid w:val="0088711F"/>
    <w:rsid w:val="008874E8"/>
    <w:rsid w:val="00887761"/>
    <w:rsid w:val="00887AC6"/>
    <w:rsid w:val="0089050C"/>
    <w:rsid w:val="00890DF4"/>
    <w:rsid w:val="008929DB"/>
    <w:rsid w:val="00892BAF"/>
    <w:rsid w:val="00893914"/>
    <w:rsid w:val="00896427"/>
    <w:rsid w:val="00897C8A"/>
    <w:rsid w:val="008A039F"/>
    <w:rsid w:val="008A0DD0"/>
    <w:rsid w:val="008A2528"/>
    <w:rsid w:val="008A3016"/>
    <w:rsid w:val="008A47C4"/>
    <w:rsid w:val="008A63A7"/>
    <w:rsid w:val="008B0613"/>
    <w:rsid w:val="008B0F7D"/>
    <w:rsid w:val="008B1251"/>
    <w:rsid w:val="008B13C4"/>
    <w:rsid w:val="008B17D2"/>
    <w:rsid w:val="008B1F06"/>
    <w:rsid w:val="008B1FDA"/>
    <w:rsid w:val="008B2FA7"/>
    <w:rsid w:val="008B3306"/>
    <w:rsid w:val="008B3415"/>
    <w:rsid w:val="008B3C53"/>
    <w:rsid w:val="008B4964"/>
    <w:rsid w:val="008B4FEC"/>
    <w:rsid w:val="008B54CE"/>
    <w:rsid w:val="008B5DE5"/>
    <w:rsid w:val="008B6977"/>
    <w:rsid w:val="008B6C80"/>
    <w:rsid w:val="008B6DA4"/>
    <w:rsid w:val="008B7064"/>
    <w:rsid w:val="008B74F9"/>
    <w:rsid w:val="008B752E"/>
    <w:rsid w:val="008C0C68"/>
    <w:rsid w:val="008C0E7C"/>
    <w:rsid w:val="008C1376"/>
    <w:rsid w:val="008C22D0"/>
    <w:rsid w:val="008C257C"/>
    <w:rsid w:val="008C34D1"/>
    <w:rsid w:val="008C50A2"/>
    <w:rsid w:val="008C6D4C"/>
    <w:rsid w:val="008C76A6"/>
    <w:rsid w:val="008C7A65"/>
    <w:rsid w:val="008C7D94"/>
    <w:rsid w:val="008D00E9"/>
    <w:rsid w:val="008D0C83"/>
    <w:rsid w:val="008D3A0A"/>
    <w:rsid w:val="008D3AD3"/>
    <w:rsid w:val="008D415E"/>
    <w:rsid w:val="008D4286"/>
    <w:rsid w:val="008D484B"/>
    <w:rsid w:val="008D4C50"/>
    <w:rsid w:val="008D57B3"/>
    <w:rsid w:val="008D607F"/>
    <w:rsid w:val="008D6443"/>
    <w:rsid w:val="008D6911"/>
    <w:rsid w:val="008D6CB3"/>
    <w:rsid w:val="008E1949"/>
    <w:rsid w:val="008E1F18"/>
    <w:rsid w:val="008E28F4"/>
    <w:rsid w:val="008E29C0"/>
    <w:rsid w:val="008E549C"/>
    <w:rsid w:val="008E6F1F"/>
    <w:rsid w:val="008E7787"/>
    <w:rsid w:val="008E77EF"/>
    <w:rsid w:val="008F1E81"/>
    <w:rsid w:val="008F22D3"/>
    <w:rsid w:val="008F3361"/>
    <w:rsid w:val="008F40B1"/>
    <w:rsid w:val="008F6446"/>
    <w:rsid w:val="008F6D9A"/>
    <w:rsid w:val="009007AB"/>
    <w:rsid w:val="00900FFE"/>
    <w:rsid w:val="00901BA9"/>
    <w:rsid w:val="00901F4F"/>
    <w:rsid w:val="00902326"/>
    <w:rsid w:val="0090258C"/>
    <w:rsid w:val="00903584"/>
    <w:rsid w:val="0090406C"/>
    <w:rsid w:val="00904987"/>
    <w:rsid w:val="00904BEC"/>
    <w:rsid w:val="00905BC7"/>
    <w:rsid w:val="00905E37"/>
    <w:rsid w:val="00905F3A"/>
    <w:rsid w:val="00910329"/>
    <w:rsid w:val="00910934"/>
    <w:rsid w:val="00911051"/>
    <w:rsid w:val="0091127A"/>
    <w:rsid w:val="00911B70"/>
    <w:rsid w:val="00911DCE"/>
    <w:rsid w:val="009122ED"/>
    <w:rsid w:val="0091285C"/>
    <w:rsid w:val="009133FA"/>
    <w:rsid w:val="009139F2"/>
    <w:rsid w:val="00913DDA"/>
    <w:rsid w:val="00914B8D"/>
    <w:rsid w:val="00915021"/>
    <w:rsid w:val="00915822"/>
    <w:rsid w:val="00915EC1"/>
    <w:rsid w:val="00916749"/>
    <w:rsid w:val="00916948"/>
    <w:rsid w:val="00917F6D"/>
    <w:rsid w:val="009204D0"/>
    <w:rsid w:val="00920C70"/>
    <w:rsid w:val="00921C73"/>
    <w:rsid w:val="009222FB"/>
    <w:rsid w:val="009246B6"/>
    <w:rsid w:val="00925579"/>
    <w:rsid w:val="009257B4"/>
    <w:rsid w:val="00925815"/>
    <w:rsid w:val="00925952"/>
    <w:rsid w:val="00925B26"/>
    <w:rsid w:val="00925E22"/>
    <w:rsid w:val="00927D10"/>
    <w:rsid w:val="00930045"/>
    <w:rsid w:val="009309C4"/>
    <w:rsid w:val="00930E2E"/>
    <w:rsid w:val="00931837"/>
    <w:rsid w:val="00932053"/>
    <w:rsid w:val="009328D5"/>
    <w:rsid w:val="00932E64"/>
    <w:rsid w:val="00932F5C"/>
    <w:rsid w:val="00933130"/>
    <w:rsid w:val="00933BE4"/>
    <w:rsid w:val="009364BA"/>
    <w:rsid w:val="0093702D"/>
    <w:rsid w:val="009374EB"/>
    <w:rsid w:val="00937735"/>
    <w:rsid w:val="00937AA0"/>
    <w:rsid w:val="009409A1"/>
    <w:rsid w:val="0094205A"/>
    <w:rsid w:val="00942DB4"/>
    <w:rsid w:val="00943448"/>
    <w:rsid w:val="0094356E"/>
    <w:rsid w:val="00945B11"/>
    <w:rsid w:val="009461F2"/>
    <w:rsid w:val="00946333"/>
    <w:rsid w:val="009477D4"/>
    <w:rsid w:val="00947984"/>
    <w:rsid w:val="00947A98"/>
    <w:rsid w:val="00950C18"/>
    <w:rsid w:val="00951DBF"/>
    <w:rsid w:val="00952A31"/>
    <w:rsid w:val="00953AA5"/>
    <w:rsid w:val="0095458E"/>
    <w:rsid w:val="009552E3"/>
    <w:rsid w:val="00955455"/>
    <w:rsid w:val="009571DE"/>
    <w:rsid w:val="00957903"/>
    <w:rsid w:val="0095792F"/>
    <w:rsid w:val="00957D4D"/>
    <w:rsid w:val="00960B75"/>
    <w:rsid w:val="00961046"/>
    <w:rsid w:val="00961E65"/>
    <w:rsid w:val="00962BAE"/>
    <w:rsid w:val="0096369F"/>
    <w:rsid w:val="0096462A"/>
    <w:rsid w:val="00964A15"/>
    <w:rsid w:val="0096663E"/>
    <w:rsid w:val="00967816"/>
    <w:rsid w:val="0097080D"/>
    <w:rsid w:val="00971129"/>
    <w:rsid w:val="009713E4"/>
    <w:rsid w:val="009715E1"/>
    <w:rsid w:val="00972B07"/>
    <w:rsid w:val="009730CF"/>
    <w:rsid w:val="0097334F"/>
    <w:rsid w:val="00973811"/>
    <w:rsid w:val="00973AC3"/>
    <w:rsid w:val="00973B6F"/>
    <w:rsid w:val="00973F09"/>
    <w:rsid w:val="00974614"/>
    <w:rsid w:val="00975E9D"/>
    <w:rsid w:val="0097619A"/>
    <w:rsid w:val="0097662F"/>
    <w:rsid w:val="00976929"/>
    <w:rsid w:val="00980181"/>
    <w:rsid w:val="00980D23"/>
    <w:rsid w:val="00981478"/>
    <w:rsid w:val="00981E4F"/>
    <w:rsid w:val="00982105"/>
    <w:rsid w:val="00983102"/>
    <w:rsid w:val="009831F6"/>
    <w:rsid w:val="009834E0"/>
    <w:rsid w:val="00983662"/>
    <w:rsid w:val="009840BF"/>
    <w:rsid w:val="00984460"/>
    <w:rsid w:val="009878C6"/>
    <w:rsid w:val="00991604"/>
    <w:rsid w:val="009916D4"/>
    <w:rsid w:val="009934BC"/>
    <w:rsid w:val="00993835"/>
    <w:rsid w:val="0099398D"/>
    <w:rsid w:val="00995367"/>
    <w:rsid w:val="00995916"/>
    <w:rsid w:val="00995FA5"/>
    <w:rsid w:val="00995FF8"/>
    <w:rsid w:val="00996B30"/>
    <w:rsid w:val="00996DE7"/>
    <w:rsid w:val="00997441"/>
    <w:rsid w:val="00997761"/>
    <w:rsid w:val="00997C75"/>
    <w:rsid w:val="009A0262"/>
    <w:rsid w:val="009A0C83"/>
    <w:rsid w:val="009A1979"/>
    <w:rsid w:val="009A213B"/>
    <w:rsid w:val="009A31AD"/>
    <w:rsid w:val="009A4270"/>
    <w:rsid w:val="009A4915"/>
    <w:rsid w:val="009A4AA6"/>
    <w:rsid w:val="009A4E39"/>
    <w:rsid w:val="009A54DF"/>
    <w:rsid w:val="009A5B2C"/>
    <w:rsid w:val="009A6A2F"/>
    <w:rsid w:val="009A6DB2"/>
    <w:rsid w:val="009A6F68"/>
    <w:rsid w:val="009A7038"/>
    <w:rsid w:val="009A78D6"/>
    <w:rsid w:val="009A7932"/>
    <w:rsid w:val="009B0A2B"/>
    <w:rsid w:val="009B0B20"/>
    <w:rsid w:val="009B0DD6"/>
    <w:rsid w:val="009B31D0"/>
    <w:rsid w:val="009B3BD1"/>
    <w:rsid w:val="009B4723"/>
    <w:rsid w:val="009B4F10"/>
    <w:rsid w:val="009B5283"/>
    <w:rsid w:val="009B5852"/>
    <w:rsid w:val="009B5B1F"/>
    <w:rsid w:val="009B5F96"/>
    <w:rsid w:val="009B71AD"/>
    <w:rsid w:val="009C014B"/>
    <w:rsid w:val="009C058D"/>
    <w:rsid w:val="009C0A9D"/>
    <w:rsid w:val="009C17A9"/>
    <w:rsid w:val="009C26F0"/>
    <w:rsid w:val="009C2DD4"/>
    <w:rsid w:val="009C3597"/>
    <w:rsid w:val="009C38D6"/>
    <w:rsid w:val="009C5370"/>
    <w:rsid w:val="009C5BC7"/>
    <w:rsid w:val="009C5E1A"/>
    <w:rsid w:val="009C6144"/>
    <w:rsid w:val="009C6DB2"/>
    <w:rsid w:val="009C6F97"/>
    <w:rsid w:val="009C765F"/>
    <w:rsid w:val="009D0A3B"/>
    <w:rsid w:val="009D0A9B"/>
    <w:rsid w:val="009D0E2C"/>
    <w:rsid w:val="009D1202"/>
    <w:rsid w:val="009D1207"/>
    <w:rsid w:val="009D16BD"/>
    <w:rsid w:val="009D1CC9"/>
    <w:rsid w:val="009D2037"/>
    <w:rsid w:val="009D2831"/>
    <w:rsid w:val="009D44FC"/>
    <w:rsid w:val="009D4A69"/>
    <w:rsid w:val="009D4DBF"/>
    <w:rsid w:val="009D507C"/>
    <w:rsid w:val="009D576A"/>
    <w:rsid w:val="009D5988"/>
    <w:rsid w:val="009D6071"/>
    <w:rsid w:val="009D610E"/>
    <w:rsid w:val="009D7105"/>
    <w:rsid w:val="009D714F"/>
    <w:rsid w:val="009E1B5C"/>
    <w:rsid w:val="009E1B8B"/>
    <w:rsid w:val="009E1DB7"/>
    <w:rsid w:val="009E2AFB"/>
    <w:rsid w:val="009E2C3A"/>
    <w:rsid w:val="009E32AC"/>
    <w:rsid w:val="009E3E5F"/>
    <w:rsid w:val="009E4DC7"/>
    <w:rsid w:val="009E5D31"/>
    <w:rsid w:val="009E6503"/>
    <w:rsid w:val="009E732A"/>
    <w:rsid w:val="009F0268"/>
    <w:rsid w:val="009F0B21"/>
    <w:rsid w:val="009F16B2"/>
    <w:rsid w:val="009F2E6C"/>
    <w:rsid w:val="009F30C2"/>
    <w:rsid w:val="009F32E3"/>
    <w:rsid w:val="009F34AB"/>
    <w:rsid w:val="009F4189"/>
    <w:rsid w:val="009F48B2"/>
    <w:rsid w:val="009F5303"/>
    <w:rsid w:val="009F55FC"/>
    <w:rsid w:val="009F5898"/>
    <w:rsid w:val="00A00635"/>
    <w:rsid w:val="00A00DBB"/>
    <w:rsid w:val="00A02EB6"/>
    <w:rsid w:val="00A03680"/>
    <w:rsid w:val="00A03FA0"/>
    <w:rsid w:val="00A0438F"/>
    <w:rsid w:val="00A04964"/>
    <w:rsid w:val="00A04FA8"/>
    <w:rsid w:val="00A069B2"/>
    <w:rsid w:val="00A06D3E"/>
    <w:rsid w:val="00A07EE6"/>
    <w:rsid w:val="00A07F2E"/>
    <w:rsid w:val="00A10BAD"/>
    <w:rsid w:val="00A113E2"/>
    <w:rsid w:val="00A1196A"/>
    <w:rsid w:val="00A11D13"/>
    <w:rsid w:val="00A1226F"/>
    <w:rsid w:val="00A12408"/>
    <w:rsid w:val="00A12939"/>
    <w:rsid w:val="00A133FB"/>
    <w:rsid w:val="00A1343E"/>
    <w:rsid w:val="00A134CB"/>
    <w:rsid w:val="00A136D2"/>
    <w:rsid w:val="00A14302"/>
    <w:rsid w:val="00A14B58"/>
    <w:rsid w:val="00A15947"/>
    <w:rsid w:val="00A16661"/>
    <w:rsid w:val="00A16A63"/>
    <w:rsid w:val="00A16C0F"/>
    <w:rsid w:val="00A16C81"/>
    <w:rsid w:val="00A2055B"/>
    <w:rsid w:val="00A20B00"/>
    <w:rsid w:val="00A21B3D"/>
    <w:rsid w:val="00A21DE7"/>
    <w:rsid w:val="00A222DF"/>
    <w:rsid w:val="00A2263D"/>
    <w:rsid w:val="00A23185"/>
    <w:rsid w:val="00A238D5"/>
    <w:rsid w:val="00A23C2C"/>
    <w:rsid w:val="00A25148"/>
    <w:rsid w:val="00A252A6"/>
    <w:rsid w:val="00A255D1"/>
    <w:rsid w:val="00A26225"/>
    <w:rsid w:val="00A27949"/>
    <w:rsid w:val="00A2794E"/>
    <w:rsid w:val="00A27D73"/>
    <w:rsid w:val="00A3062A"/>
    <w:rsid w:val="00A32209"/>
    <w:rsid w:val="00A32E18"/>
    <w:rsid w:val="00A3366B"/>
    <w:rsid w:val="00A3369C"/>
    <w:rsid w:val="00A343A7"/>
    <w:rsid w:val="00A34584"/>
    <w:rsid w:val="00A35B73"/>
    <w:rsid w:val="00A35D1E"/>
    <w:rsid w:val="00A3717A"/>
    <w:rsid w:val="00A37AB6"/>
    <w:rsid w:val="00A4004A"/>
    <w:rsid w:val="00A402B2"/>
    <w:rsid w:val="00A406AE"/>
    <w:rsid w:val="00A40713"/>
    <w:rsid w:val="00A415A6"/>
    <w:rsid w:val="00A41BB9"/>
    <w:rsid w:val="00A41D26"/>
    <w:rsid w:val="00A41F8D"/>
    <w:rsid w:val="00A42176"/>
    <w:rsid w:val="00A428AB"/>
    <w:rsid w:val="00A43850"/>
    <w:rsid w:val="00A4518E"/>
    <w:rsid w:val="00A4523A"/>
    <w:rsid w:val="00A45473"/>
    <w:rsid w:val="00A45703"/>
    <w:rsid w:val="00A45BDD"/>
    <w:rsid w:val="00A4652C"/>
    <w:rsid w:val="00A46621"/>
    <w:rsid w:val="00A46B50"/>
    <w:rsid w:val="00A47B83"/>
    <w:rsid w:val="00A47C4C"/>
    <w:rsid w:val="00A47F7F"/>
    <w:rsid w:val="00A504B0"/>
    <w:rsid w:val="00A505EE"/>
    <w:rsid w:val="00A50C7E"/>
    <w:rsid w:val="00A51FF9"/>
    <w:rsid w:val="00A526AD"/>
    <w:rsid w:val="00A526BF"/>
    <w:rsid w:val="00A527B2"/>
    <w:rsid w:val="00A532BE"/>
    <w:rsid w:val="00A533EF"/>
    <w:rsid w:val="00A537EE"/>
    <w:rsid w:val="00A55B31"/>
    <w:rsid w:val="00A55FBB"/>
    <w:rsid w:val="00A60273"/>
    <w:rsid w:val="00A60E16"/>
    <w:rsid w:val="00A60F13"/>
    <w:rsid w:val="00A614D8"/>
    <w:rsid w:val="00A619F0"/>
    <w:rsid w:val="00A6232D"/>
    <w:rsid w:val="00A62AB1"/>
    <w:rsid w:val="00A639C5"/>
    <w:rsid w:val="00A63D29"/>
    <w:rsid w:val="00A63D8E"/>
    <w:rsid w:val="00A646E5"/>
    <w:rsid w:val="00A64D4A"/>
    <w:rsid w:val="00A65EB2"/>
    <w:rsid w:val="00A6613C"/>
    <w:rsid w:val="00A67010"/>
    <w:rsid w:val="00A674C3"/>
    <w:rsid w:val="00A675BF"/>
    <w:rsid w:val="00A67CAA"/>
    <w:rsid w:val="00A70E7C"/>
    <w:rsid w:val="00A713AB"/>
    <w:rsid w:val="00A717B5"/>
    <w:rsid w:val="00A7257E"/>
    <w:rsid w:val="00A72610"/>
    <w:rsid w:val="00A72758"/>
    <w:rsid w:val="00A72868"/>
    <w:rsid w:val="00A728EF"/>
    <w:rsid w:val="00A74B28"/>
    <w:rsid w:val="00A75123"/>
    <w:rsid w:val="00A753EE"/>
    <w:rsid w:val="00A77F26"/>
    <w:rsid w:val="00A77FB0"/>
    <w:rsid w:val="00A80070"/>
    <w:rsid w:val="00A8082C"/>
    <w:rsid w:val="00A81971"/>
    <w:rsid w:val="00A8208E"/>
    <w:rsid w:val="00A820BE"/>
    <w:rsid w:val="00A82A71"/>
    <w:rsid w:val="00A82F9D"/>
    <w:rsid w:val="00A830E7"/>
    <w:rsid w:val="00A84856"/>
    <w:rsid w:val="00A84884"/>
    <w:rsid w:val="00A85780"/>
    <w:rsid w:val="00A864F7"/>
    <w:rsid w:val="00A8695F"/>
    <w:rsid w:val="00A87334"/>
    <w:rsid w:val="00A878A8"/>
    <w:rsid w:val="00A90EC2"/>
    <w:rsid w:val="00A9171C"/>
    <w:rsid w:val="00A93718"/>
    <w:rsid w:val="00A93B2C"/>
    <w:rsid w:val="00A94366"/>
    <w:rsid w:val="00A946D2"/>
    <w:rsid w:val="00A954A6"/>
    <w:rsid w:val="00A95721"/>
    <w:rsid w:val="00A95FA0"/>
    <w:rsid w:val="00A9723C"/>
    <w:rsid w:val="00A976C4"/>
    <w:rsid w:val="00AA1616"/>
    <w:rsid w:val="00AA1FDC"/>
    <w:rsid w:val="00AA230A"/>
    <w:rsid w:val="00AA2D2F"/>
    <w:rsid w:val="00AA2DFE"/>
    <w:rsid w:val="00AA355A"/>
    <w:rsid w:val="00AA3952"/>
    <w:rsid w:val="00AA3E6D"/>
    <w:rsid w:val="00AA3EA8"/>
    <w:rsid w:val="00AA4452"/>
    <w:rsid w:val="00AA49CE"/>
    <w:rsid w:val="00AA52A5"/>
    <w:rsid w:val="00AA5F70"/>
    <w:rsid w:val="00AA5F9B"/>
    <w:rsid w:val="00AA69B8"/>
    <w:rsid w:val="00AB0359"/>
    <w:rsid w:val="00AB0ECA"/>
    <w:rsid w:val="00AB127C"/>
    <w:rsid w:val="00AB1F98"/>
    <w:rsid w:val="00AB26BF"/>
    <w:rsid w:val="00AB2C9A"/>
    <w:rsid w:val="00AB2D85"/>
    <w:rsid w:val="00AB322E"/>
    <w:rsid w:val="00AB4608"/>
    <w:rsid w:val="00AB54D3"/>
    <w:rsid w:val="00AB5797"/>
    <w:rsid w:val="00AB6617"/>
    <w:rsid w:val="00AB67BA"/>
    <w:rsid w:val="00AB69C9"/>
    <w:rsid w:val="00AB6D91"/>
    <w:rsid w:val="00AB75C3"/>
    <w:rsid w:val="00AC0D33"/>
    <w:rsid w:val="00AC1E89"/>
    <w:rsid w:val="00AC328B"/>
    <w:rsid w:val="00AC5A90"/>
    <w:rsid w:val="00AC6BFF"/>
    <w:rsid w:val="00AD1AE1"/>
    <w:rsid w:val="00AD2102"/>
    <w:rsid w:val="00AD2247"/>
    <w:rsid w:val="00AD271B"/>
    <w:rsid w:val="00AD2BBF"/>
    <w:rsid w:val="00AD3416"/>
    <w:rsid w:val="00AD3FDC"/>
    <w:rsid w:val="00AD4C40"/>
    <w:rsid w:val="00AD4C60"/>
    <w:rsid w:val="00AD4E7C"/>
    <w:rsid w:val="00AD4FEA"/>
    <w:rsid w:val="00AD5646"/>
    <w:rsid w:val="00AD5C94"/>
    <w:rsid w:val="00AD740D"/>
    <w:rsid w:val="00AD75EB"/>
    <w:rsid w:val="00AD76AC"/>
    <w:rsid w:val="00AE004E"/>
    <w:rsid w:val="00AE0265"/>
    <w:rsid w:val="00AE06D3"/>
    <w:rsid w:val="00AE1040"/>
    <w:rsid w:val="00AE1635"/>
    <w:rsid w:val="00AE1EA0"/>
    <w:rsid w:val="00AE2311"/>
    <w:rsid w:val="00AE2854"/>
    <w:rsid w:val="00AE2B5D"/>
    <w:rsid w:val="00AE2B81"/>
    <w:rsid w:val="00AE2ED9"/>
    <w:rsid w:val="00AE3990"/>
    <w:rsid w:val="00AE45F8"/>
    <w:rsid w:val="00AE46D6"/>
    <w:rsid w:val="00AE4CA5"/>
    <w:rsid w:val="00AE4F27"/>
    <w:rsid w:val="00AE53E5"/>
    <w:rsid w:val="00AE5D1D"/>
    <w:rsid w:val="00AE61DC"/>
    <w:rsid w:val="00AE77C8"/>
    <w:rsid w:val="00AE7AF3"/>
    <w:rsid w:val="00AF0A28"/>
    <w:rsid w:val="00AF0AE1"/>
    <w:rsid w:val="00AF1557"/>
    <w:rsid w:val="00AF1A22"/>
    <w:rsid w:val="00AF1A66"/>
    <w:rsid w:val="00AF21A1"/>
    <w:rsid w:val="00AF39FC"/>
    <w:rsid w:val="00AF45C2"/>
    <w:rsid w:val="00AF57CC"/>
    <w:rsid w:val="00AF596A"/>
    <w:rsid w:val="00AF62D0"/>
    <w:rsid w:val="00AF66D2"/>
    <w:rsid w:val="00AF6B85"/>
    <w:rsid w:val="00B008ED"/>
    <w:rsid w:val="00B00B4A"/>
    <w:rsid w:val="00B00D9E"/>
    <w:rsid w:val="00B00DCE"/>
    <w:rsid w:val="00B01B9B"/>
    <w:rsid w:val="00B03F66"/>
    <w:rsid w:val="00B04092"/>
    <w:rsid w:val="00B042D8"/>
    <w:rsid w:val="00B04E4B"/>
    <w:rsid w:val="00B0523C"/>
    <w:rsid w:val="00B0565E"/>
    <w:rsid w:val="00B06112"/>
    <w:rsid w:val="00B06EAA"/>
    <w:rsid w:val="00B071F9"/>
    <w:rsid w:val="00B07D2C"/>
    <w:rsid w:val="00B10344"/>
    <w:rsid w:val="00B11089"/>
    <w:rsid w:val="00B1134D"/>
    <w:rsid w:val="00B12776"/>
    <w:rsid w:val="00B12B74"/>
    <w:rsid w:val="00B132FD"/>
    <w:rsid w:val="00B13C2E"/>
    <w:rsid w:val="00B13E08"/>
    <w:rsid w:val="00B14990"/>
    <w:rsid w:val="00B15B23"/>
    <w:rsid w:val="00B177AB"/>
    <w:rsid w:val="00B20B6F"/>
    <w:rsid w:val="00B228DF"/>
    <w:rsid w:val="00B23F85"/>
    <w:rsid w:val="00B256BC"/>
    <w:rsid w:val="00B2576A"/>
    <w:rsid w:val="00B25AEF"/>
    <w:rsid w:val="00B26084"/>
    <w:rsid w:val="00B26890"/>
    <w:rsid w:val="00B26D0E"/>
    <w:rsid w:val="00B30EBC"/>
    <w:rsid w:val="00B31BE5"/>
    <w:rsid w:val="00B326B5"/>
    <w:rsid w:val="00B331F2"/>
    <w:rsid w:val="00B33E58"/>
    <w:rsid w:val="00B33E59"/>
    <w:rsid w:val="00B34153"/>
    <w:rsid w:val="00B34532"/>
    <w:rsid w:val="00B34E42"/>
    <w:rsid w:val="00B36216"/>
    <w:rsid w:val="00B37025"/>
    <w:rsid w:val="00B377E4"/>
    <w:rsid w:val="00B4006D"/>
    <w:rsid w:val="00B41091"/>
    <w:rsid w:val="00B4135C"/>
    <w:rsid w:val="00B41D3C"/>
    <w:rsid w:val="00B42736"/>
    <w:rsid w:val="00B42FBB"/>
    <w:rsid w:val="00B43AE5"/>
    <w:rsid w:val="00B440AE"/>
    <w:rsid w:val="00B4501F"/>
    <w:rsid w:val="00B45AA9"/>
    <w:rsid w:val="00B465B0"/>
    <w:rsid w:val="00B465B1"/>
    <w:rsid w:val="00B47271"/>
    <w:rsid w:val="00B47915"/>
    <w:rsid w:val="00B47AE4"/>
    <w:rsid w:val="00B51ADC"/>
    <w:rsid w:val="00B52517"/>
    <w:rsid w:val="00B52544"/>
    <w:rsid w:val="00B5589C"/>
    <w:rsid w:val="00B558F4"/>
    <w:rsid w:val="00B55FB5"/>
    <w:rsid w:val="00B565A9"/>
    <w:rsid w:val="00B56C55"/>
    <w:rsid w:val="00B5762F"/>
    <w:rsid w:val="00B6108B"/>
    <w:rsid w:val="00B6144F"/>
    <w:rsid w:val="00B61700"/>
    <w:rsid w:val="00B61A57"/>
    <w:rsid w:val="00B61F10"/>
    <w:rsid w:val="00B61F59"/>
    <w:rsid w:val="00B62047"/>
    <w:rsid w:val="00B6207D"/>
    <w:rsid w:val="00B624F3"/>
    <w:rsid w:val="00B62864"/>
    <w:rsid w:val="00B62DBF"/>
    <w:rsid w:val="00B6362B"/>
    <w:rsid w:val="00B64EF7"/>
    <w:rsid w:val="00B64F61"/>
    <w:rsid w:val="00B660C1"/>
    <w:rsid w:val="00B66364"/>
    <w:rsid w:val="00B70C83"/>
    <w:rsid w:val="00B72277"/>
    <w:rsid w:val="00B726E8"/>
    <w:rsid w:val="00B72DCB"/>
    <w:rsid w:val="00B732C8"/>
    <w:rsid w:val="00B733E5"/>
    <w:rsid w:val="00B73588"/>
    <w:rsid w:val="00B73FDE"/>
    <w:rsid w:val="00B74469"/>
    <w:rsid w:val="00B74A14"/>
    <w:rsid w:val="00B74C4E"/>
    <w:rsid w:val="00B74CD1"/>
    <w:rsid w:val="00B75249"/>
    <w:rsid w:val="00B75484"/>
    <w:rsid w:val="00B757D4"/>
    <w:rsid w:val="00B75C9A"/>
    <w:rsid w:val="00B76BCC"/>
    <w:rsid w:val="00B77B85"/>
    <w:rsid w:val="00B816DD"/>
    <w:rsid w:val="00B83B7C"/>
    <w:rsid w:val="00B84489"/>
    <w:rsid w:val="00B8463B"/>
    <w:rsid w:val="00B84AF2"/>
    <w:rsid w:val="00B84FED"/>
    <w:rsid w:val="00B8659F"/>
    <w:rsid w:val="00B87200"/>
    <w:rsid w:val="00B906C8"/>
    <w:rsid w:val="00B90B3C"/>
    <w:rsid w:val="00B90C2A"/>
    <w:rsid w:val="00B92233"/>
    <w:rsid w:val="00B92F4B"/>
    <w:rsid w:val="00B937FB"/>
    <w:rsid w:val="00B938C6"/>
    <w:rsid w:val="00B93EF6"/>
    <w:rsid w:val="00B93FC4"/>
    <w:rsid w:val="00B94026"/>
    <w:rsid w:val="00B9463C"/>
    <w:rsid w:val="00B94B37"/>
    <w:rsid w:val="00B95200"/>
    <w:rsid w:val="00B95D7D"/>
    <w:rsid w:val="00B9668B"/>
    <w:rsid w:val="00B971B6"/>
    <w:rsid w:val="00BA037A"/>
    <w:rsid w:val="00BA0B4D"/>
    <w:rsid w:val="00BA19C2"/>
    <w:rsid w:val="00BA1A55"/>
    <w:rsid w:val="00BA22A2"/>
    <w:rsid w:val="00BA251D"/>
    <w:rsid w:val="00BA33E4"/>
    <w:rsid w:val="00BA33FE"/>
    <w:rsid w:val="00BA3D3F"/>
    <w:rsid w:val="00BA3E4E"/>
    <w:rsid w:val="00BA49E5"/>
    <w:rsid w:val="00BA588A"/>
    <w:rsid w:val="00BA68D6"/>
    <w:rsid w:val="00BB01F2"/>
    <w:rsid w:val="00BB046E"/>
    <w:rsid w:val="00BB0B56"/>
    <w:rsid w:val="00BB0BDF"/>
    <w:rsid w:val="00BB11C2"/>
    <w:rsid w:val="00BB1677"/>
    <w:rsid w:val="00BB17F2"/>
    <w:rsid w:val="00BB22DF"/>
    <w:rsid w:val="00BB3441"/>
    <w:rsid w:val="00BB394B"/>
    <w:rsid w:val="00BB3AB5"/>
    <w:rsid w:val="00BB687F"/>
    <w:rsid w:val="00BB6F99"/>
    <w:rsid w:val="00BC0B49"/>
    <w:rsid w:val="00BC1676"/>
    <w:rsid w:val="00BC24C8"/>
    <w:rsid w:val="00BC3657"/>
    <w:rsid w:val="00BC4494"/>
    <w:rsid w:val="00BC5376"/>
    <w:rsid w:val="00BC60F1"/>
    <w:rsid w:val="00BC6A0A"/>
    <w:rsid w:val="00BD0A94"/>
    <w:rsid w:val="00BD14B0"/>
    <w:rsid w:val="00BD19FA"/>
    <w:rsid w:val="00BD1BC3"/>
    <w:rsid w:val="00BD1C5E"/>
    <w:rsid w:val="00BD354E"/>
    <w:rsid w:val="00BD440F"/>
    <w:rsid w:val="00BD451D"/>
    <w:rsid w:val="00BD4968"/>
    <w:rsid w:val="00BD5DE1"/>
    <w:rsid w:val="00BD5FF5"/>
    <w:rsid w:val="00BD6F4F"/>
    <w:rsid w:val="00BE1201"/>
    <w:rsid w:val="00BE3E2B"/>
    <w:rsid w:val="00BE3F78"/>
    <w:rsid w:val="00BE4064"/>
    <w:rsid w:val="00BE4258"/>
    <w:rsid w:val="00BE49F2"/>
    <w:rsid w:val="00BE6407"/>
    <w:rsid w:val="00BE67A1"/>
    <w:rsid w:val="00BE78B9"/>
    <w:rsid w:val="00BF0002"/>
    <w:rsid w:val="00BF03B7"/>
    <w:rsid w:val="00BF0831"/>
    <w:rsid w:val="00BF0EEF"/>
    <w:rsid w:val="00BF1150"/>
    <w:rsid w:val="00BF1CBB"/>
    <w:rsid w:val="00BF1E44"/>
    <w:rsid w:val="00BF2A63"/>
    <w:rsid w:val="00BF357C"/>
    <w:rsid w:val="00BF3934"/>
    <w:rsid w:val="00BF3ABC"/>
    <w:rsid w:val="00BF693C"/>
    <w:rsid w:val="00BF69A8"/>
    <w:rsid w:val="00BF69C2"/>
    <w:rsid w:val="00BF725D"/>
    <w:rsid w:val="00C0190F"/>
    <w:rsid w:val="00C01B0B"/>
    <w:rsid w:val="00C01E1D"/>
    <w:rsid w:val="00C0245B"/>
    <w:rsid w:val="00C024A6"/>
    <w:rsid w:val="00C0257D"/>
    <w:rsid w:val="00C02735"/>
    <w:rsid w:val="00C03AA3"/>
    <w:rsid w:val="00C041F8"/>
    <w:rsid w:val="00C046F4"/>
    <w:rsid w:val="00C04EF1"/>
    <w:rsid w:val="00C0501B"/>
    <w:rsid w:val="00C062D9"/>
    <w:rsid w:val="00C06EA7"/>
    <w:rsid w:val="00C07412"/>
    <w:rsid w:val="00C10798"/>
    <w:rsid w:val="00C10AEA"/>
    <w:rsid w:val="00C10AF1"/>
    <w:rsid w:val="00C10B92"/>
    <w:rsid w:val="00C10F2A"/>
    <w:rsid w:val="00C122E3"/>
    <w:rsid w:val="00C132B8"/>
    <w:rsid w:val="00C136BB"/>
    <w:rsid w:val="00C14384"/>
    <w:rsid w:val="00C1481B"/>
    <w:rsid w:val="00C14884"/>
    <w:rsid w:val="00C14D4D"/>
    <w:rsid w:val="00C15BB1"/>
    <w:rsid w:val="00C15FD6"/>
    <w:rsid w:val="00C16526"/>
    <w:rsid w:val="00C17D63"/>
    <w:rsid w:val="00C20EB1"/>
    <w:rsid w:val="00C22106"/>
    <w:rsid w:val="00C2295F"/>
    <w:rsid w:val="00C23B8E"/>
    <w:rsid w:val="00C23D4E"/>
    <w:rsid w:val="00C2419A"/>
    <w:rsid w:val="00C2445F"/>
    <w:rsid w:val="00C24D9C"/>
    <w:rsid w:val="00C25DFD"/>
    <w:rsid w:val="00C25F73"/>
    <w:rsid w:val="00C26220"/>
    <w:rsid w:val="00C26C80"/>
    <w:rsid w:val="00C270C6"/>
    <w:rsid w:val="00C2790A"/>
    <w:rsid w:val="00C31B69"/>
    <w:rsid w:val="00C32173"/>
    <w:rsid w:val="00C33131"/>
    <w:rsid w:val="00C337E4"/>
    <w:rsid w:val="00C33F6C"/>
    <w:rsid w:val="00C34037"/>
    <w:rsid w:val="00C34515"/>
    <w:rsid w:val="00C3514E"/>
    <w:rsid w:val="00C35690"/>
    <w:rsid w:val="00C36B53"/>
    <w:rsid w:val="00C404F7"/>
    <w:rsid w:val="00C40A95"/>
    <w:rsid w:val="00C412EE"/>
    <w:rsid w:val="00C4144B"/>
    <w:rsid w:val="00C4147E"/>
    <w:rsid w:val="00C41B74"/>
    <w:rsid w:val="00C42ADC"/>
    <w:rsid w:val="00C430AD"/>
    <w:rsid w:val="00C4429C"/>
    <w:rsid w:val="00C44738"/>
    <w:rsid w:val="00C46259"/>
    <w:rsid w:val="00C465EF"/>
    <w:rsid w:val="00C46C93"/>
    <w:rsid w:val="00C46E33"/>
    <w:rsid w:val="00C5006E"/>
    <w:rsid w:val="00C505B4"/>
    <w:rsid w:val="00C50850"/>
    <w:rsid w:val="00C50DEE"/>
    <w:rsid w:val="00C53604"/>
    <w:rsid w:val="00C53991"/>
    <w:rsid w:val="00C55CBB"/>
    <w:rsid w:val="00C55CF1"/>
    <w:rsid w:val="00C55DE2"/>
    <w:rsid w:val="00C5619E"/>
    <w:rsid w:val="00C57CEE"/>
    <w:rsid w:val="00C6028C"/>
    <w:rsid w:val="00C60921"/>
    <w:rsid w:val="00C61663"/>
    <w:rsid w:val="00C61A17"/>
    <w:rsid w:val="00C6250B"/>
    <w:rsid w:val="00C62BFB"/>
    <w:rsid w:val="00C62D8E"/>
    <w:rsid w:val="00C6496A"/>
    <w:rsid w:val="00C64C19"/>
    <w:rsid w:val="00C672CF"/>
    <w:rsid w:val="00C67AE4"/>
    <w:rsid w:val="00C70A9B"/>
    <w:rsid w:val="00C70E89"/>
    <w:rsid w:val="00C71895"/>
    <w:rsid w:val="00C71AD4"/>
    <w:rsid w:val="00C7250E"/>
    <w:rsid w:val="00C72722"/>
    <w:rsid w:val="00C73986"/>
    <w:rsid w:val="00C73990"/>
    <w:rsid w:val="00C73B9F"/>
    <w:rsid w:val="00C73EAD"/>
    <w:rsid w:val="00C747AF"/>
    <w:rsid w:val="00C74829"/>
    <w:rsid w:val="00C748B1"/>
    <w:rsid w:val="00C74C78"/>
    <w:rsid w:val="00C75EDC"/>
    <w:rsid w:val="00C76AC3"/>
    <w:rsid w:val="00C76CA0"/>
    <w:rsid w:val="00C76D8C"/>
    <w:rsid w:val="00C77031"/>
    <w:rsid w:val="00C77781"/>
    <w:rsid w:val="00C77AFD"/>
    <w:rsid w:val="00C77E99"/>
    <w:rsid w:val="00C8018A"/>
    <w:rsid w:val="00C80208"/>
    <w:rsid w:val="00C802FC"/>
    <w:rsid w:val="00C83402"/>
    <w:rsid w:val="00C83748"/>
    <w:rsid w:val="00C85780"/>
    <w:rsid w:val="00C86D35"/>
    <w:rsid w:val="00C87214"/>
    <w:rsid w:val="00C87442"/>
    <w:rsid w:val="00C9124C"/>
    <w:rsid w:val="00C915BC"/>
    <w:rsid w:val="00C92A1B"/>
    <w:rsid w:val="00C94995"/>
    <w:rsid w:val="00C957D3"/>
    <w:rsid w:val="00C95B59"/>
    <w:rsid w:val="00C96746"/>
    <w:rsid w:val="00CA05BF"/>
    <w:rsid w:val="00CA0D1B"/>
    <w:rsid w:val="00CA19A2"/>
    <w:rsid w:val="00CA1B22"/>
    <w:rsid w:val="00CA2CEF"/>
    <w:rsid w:val="00CA357F"/>
    <w:rsid w:val="00CA3593"/>
    <w:rsid w:val="00CA4A1B"/>
    <w:rsid w:val="00CA4A25"/>
    <w:rsid w:val="00CA4A40"/>
    <w:rsid w:val="00CA4B30"/>
    <w:rsid w:val="00CA56D1"/>
    <w:rsid w:val="00CA57E9"/>
    <w:rsid w:val="00CA5971"/>
    <w:rsid w:val="00CA5C04"/>
    <w:rsid w:val="00CA6299"/>
    <w:rsid w:val="00CB0F28"/>
    <w:rsid w:val="00CB1075"/>
    <w:rsid w:val="00CB2125"/>
    <w:rsid w:val="00CB22C6"/>
    <w:rsid w:val="00CB252A"/>
    <w:rsid w:val="00CB2DCF"/>
    <w:rsid w:val="00CB3F83"/>
    <w:rsid w:val="00CB4931"/>
    <w:rsid w:val="00CB49A2"/>
    <w:rsid w:val="00CB4C1A"/>
    <w:rsid w:val="00CB4D1F"/>
    <w:rsid w:val="00CB5232"/>
    <w:rsid w:val="00CB5F43"/>
    <w:rsid w:val="00CB69A4"/>
    <w:rsid w:val="00CB6F71"/>
    <w:rsid w:val="00CB6FA6"/>
    <w:rsid w:val="00CB7C32"/>
    <w:rsid w:val="00CC0166"/>
    <w:rsid w:val="00CC0D7B"/>
    <w:rsid w:val="00CC14D4"/>
    <w:rsid w:val="00CC1500"/>
    <w:rsid w:val="00CC1D61"/>
    <w:rsid w:val="00CC1F2C"/>
    <w:rsid w:val="00CC4104"/>
    <w:rsid w:val="00CC4169"/>
    <w:rsid w:val="00CC436F"/>
    <w:rsid w:val="00CC4993"/>
    <w:rsid w:val="00CC5218"/>
    <w:rsid w:val="00CC52AE"/>
    <w:rsid w:val="00CC544D"/>
    <w:rsid w:val="00CC555C"/>
    <w:rsid w:val="00CC5906"/>
    <w:rsid w:val="00CC7B57"/>
    <w:rsid w:val="00CD209D"/>
    <w:rsid w:val="00CD258B"/>
    <w:rsid w:val="00CD3203"/>
    <w:rsid w:val="00CD35AE"/>
    <w:rsid w:val="00CD59CA"/>
    <w:rsid w:val="00CD6072"/>
    <w:rsid w:val="00CD61D8"/>
    <w:rsid w:val="00CD723F"/>
    <w:rsid w:val="00CD7BAD"/>
    <w:rsid w:val="00CD7F1B"/>
    <w:rsid w:val="00CE05D4"/>
    <w:rsid w:val="00CE21E8"/>
    <w:rsid w:val="00CE2BAF"/>
    <w:rsid w:val="00CE3BA6"/>
    <w:rsid w:val="00CE58D9"/>
    <w:rsid w:val="00CE622C"/>
    <w:rsid w:val="00CE76B9"/>
    <w:rsid w:val="00CE7CF1"/>
    <w:rsid w:val="00CF0030"/>
    <w:rsid w:val="00CF03F5"/>
    <w:rsid w:val="00CF06A7"/>
    <w:rsid w:val="00CF0FE9"/>
    <w:rsid w:val="00CF2567"/>
    <w:rsid w:val="00CF597A"/>
    <w:rsid w:val="00CF5D9D"/>
    <w:rsid w:val="00CF648D"/>
    <w:rsid w:val="00CF6B24"/>
    <w:rsid w:val="00D00C58"/>
    <w:rsid w:val="00D00D6C"/>
    <w:rsid w:val="00D011CE"/>
    <w:rsid w:val="00D0185E"/>
    <w:rsid w:val="00D01CCB"/>
    <w:rsid w:val="00D02F08"/>
    <w:rsid w:val="00D03C1C"/>
    <w:rsid w:val="00D0575E"/>
    <w:rsid w:val="00D05829"/>
    <w:rsid w:val="00D05E6C"/>
    <w:rsid w:val="00D068C3"/>
    <w:rsid w:val="00D074BC"/>
    <w:rsid w:val="00D0777C"/>
    <w:rsid w:val="00D079E5"/>
    <w:rsid w:val="00D10375"/>
    <w:rsid w:val="00D10975"/>
    <w:rsid w:val="00D110C0"/>
    <w:rsid w:val="00D11804"/>
    <w:rsid w:val="00D12AC4"/>
    <w:rsid w:val="00D12DBA"/>
    <w:rsid w:val="00D13862"/>
    <w:rsid w:val="00D14059"/>
    <w:rsid w:val="00D14E4D"/>
    <w:rsid w:val="00D15A45"/>
    <w:rsid w:val="00D16678"/>
    <w:rsid w:val="00D17401"/>
    <w:rsid w:val="00D174CF"/>
    <w:rsid w:val="00D17AA3"/>
    <w:rsid w:val="00D17B19"/>
    <w:rsid w:val="00D20651"/>
    <w:rsid w:val="00D20FE1"/>
    <w:rsid w:val="00D2153F"/>
    <w:rsid w:val="00D22B48"/>
    <w:rsid w:val="00D22E95"/>
    <w:rsid w:val="00D23AD0"/>
    <w:rsid w:val="00D23FA1"/>
    <w:rsid w:val="00D24098"/>
    <w:rsid w:val="00D25F5E"/>
    <w:rsid w:val="00D26136"/>
    <w:rsid w:val="00D26372"/>
    <w:rsid w:val="00D26550"/>
    <w:rsid w:val="00D270BF"/>
    <w:rsid w:val="00D270EF"/>
    <w:rsid w:val="00D273DA"/>
    <w:rsid w:val="00D315A4"/>
    <w:rsid w:val="00D319BB"/>
    <w:rsid w:val="00D31DA1"/>
    <w:rsid w:val="00D32000"/>
    <w:rsid w:val="00D32689"/>
    <w:rsid w:val="00D326E0"/>
    <w:rsid w:val="00D33A54"/>
    <w:rsid w:val="00D34374"/>
    <w:rsid w:val="00D35031"/>
    <w:rsid w:val="00D3517B"/>
    <w:rsid w:val="00D35E31"/>
    <w:rsid w:val="00D3705C"/>
    <w:rsid w:val="00D372CC"/>
    <w:rsid w:val="00D404EC"/>
    <w:rsid w:val="00D40726"/>
    <w:rsid w:val="00D41C19"/>
    <w:rsid w:val="00D42486"/>
    <w:rsid w:val="00D4399E"/>
    <w:rsid w:val="00D43A42"/>
    <w:rsid w:val="00D443F3"/>
    <w:rsid w:val="00D446D9"/>
    <w:rsid w:val="00D44998"/>
    <w:rsid w:val="00D44D45"/>
    <w:rsid w:val="00D44E4F"/>
    <w:rsid w:val="00D44F1F"/>
    <w:rsid w:val="00D450EA"/>
    <w:rsid w:val="00D463CD"/>
    <w:rsid w:val="00D4694F"/>
    <w:rsid w:val="00D46A4D"/>
    <w:rsid w:val="00D46C2C"/>
    <w:rsid w:val="00D46D94"/>
    <w:rsid w:val="00D46F27"/>
    <w:rsid w:val="00D4712F"/>
    <w:rsid w:val="00D47ED4"/>
    <w:rsid w:val="00D50327"/>
    <w:rsid w:val="00D506E2"/>
    <w:rsid w:val="00D510E0"/>
    <w:rsid w:val="00D5227B"/>
    <w:rsid w:val="00D52D22"/>
    <w:rsid w:val="00D53C4E"/>
    <w:rsid w:val="00D53DE9"/>
    <w:rsid w:val="00D54731"/>
    <w:rsid w:val="00D550AE"/>
    <w:rsid w:val="00D5597A"/>
    <w:rsid w:val="00D56CB0"/>
    <w:rsid w:val="00D572D8"/>
    <w:rsid w:val="00D57DEB"/>
    <w:rsid w:val="00D60379"/>
    <w:rsid w:val="00D605C9"/>
    <w:rsid w:val="00D6064E"/>
    <w:rsid w:val="00D60F23"/>
    <w:rsid w:val="00D61239"/>
    <w:rsid w:val="00D617E6"/>
    <w:rsid w:val="00D620DC"/>
    <w:rsid w:val="00D633DE"/>
    <w:rsid w:val="00D637CE"/>
    <w:rsid w:val="00D637F6"/>
    <w:rsid w:val="00D64A19"/>
    <w:rsid w:val="00D659BD"/>
    <w:rsid w:val="00D65AD5"/>
    <w:rsid w:val="00D66CDA"/>
    <w:rsid w:val="00D67242"/>
    <w:rsid w:val="00D67574"/>
    <w:rsid w:val="00D6798D"/>
    <w:rsid w:val="00D70EDE"/>
    <w:rsid w:val="00D7260C"/>
    <w:rsid w:val="00D733FB"/>
    <w:rsid w:val="00D73450"/>
    <w:rsid w:val="00D7372F"/>
    <w:rsid w:val="00D750F5"/>
    <w:rsid w:val="00D75A37"/>
    <w:rsid w:val="00D767A1"/>
    <w:rsid w:val="00D7740A"/>
    <w:rsid w:val="00D805FD"/>
    <w:rsid w:val="00D80916"/>
    <w:rsid w:val="00D80EC1"/>
    <w:rsid w:val="00D812C6"/>
    <w:rsid w:val="00D82897"/>
    <w:rsid w:val="00D832BC"/>
    <w:rsid w:val="00D85745"/>
    <w:rsid w:val="00D85933"/>
    <w:rsid w:val="00D85BAC"/>
    <w:rsid w:val="00D86275"/>
    <w:rsid w:val="00D866AD"/>
    <w:rsid w:val="00D909A1"/>
    <w:rsid w:val="00D91028"/>
    <w:rsid w:val="00D91087"/>
    <w:rsid w:val="00D93428"/>
    <w:rsid w:val="00D93462"/>
    <w:rsid w:val="00D94D42"/>
    <w:rsid w:val="00D9507D"/>
    <w:rsid w:val="00D95C54"/>
    <w:rsid w:val="00DA00B8"/>
    <w:rsid w:val="00DA0C70"/>
    <w:rsid w:val="00DA108B"/>
    <w:rsid w:val="00DA11BA"/>
    <w:rsid w:val="00DA1D92"/>
    <w:rsid w:val="00DA227C"/>
    <w:rsid w:val="00DA25BF"/>
    <w:rsid w:val="00DA3D9A"/>
    <w:rsid w:val="00DA3F5B"/>
    <w:rsid w:val="00DA43F2"/>
    <w:rsid w:val="00DA4626"/>
    <w:rsid w:val="00DA49A8"/>
    <w:rsid w:val="00DA51F7"/>
    <w:rsid w:val="00DA577F"/>
    <w:rsid w:val="00DA5784"/>
    <w:rsid w:val="00DA5922"/>
    <w:rsid w:val="00DA605B"/>
    <w:rsid w:val="00DA6AB6"/>
    <w:rsid w:val="00DA723A"/>
    <w:rsid w:val="00DB10FC"/>
    <w:rsid w:val="00DB195F"/>
    <w:rsid w:val="00DB1CC2"/>
    <w:rsid w:val="00DB250F"/>
    <w:rsid w:val="00DB3639"/>
    <w:rsid w:val="00DB3E89"/>
    <w:rsid w:val="00DB4932"/>
    <w:rsid w:val="00DB6D5A"/>
    <w:rsid w:val="00DB6DC7"/>
    <w:rsid w:val="00DB7DC4"/>
    <w:rsid w:val="00DC0349"/>
    <w:rsid w:val="00DC0B97"/>
    <w:rsid w:val="00DC10A2"/>
    <w:rsid w:val="00DC2414"/>
    <w:rsid w:val="00DC2EAD"/>
    <w:rsid w:val="00DC3C3B"/>
    <w:rsid w:val="00DC416C"/>
    <w:rsid w:val="00DC4EBE"/>
    <w:rsid w:val="00DC668B"/>
    <w:rsid w:val="00DC73D5"/>
    <w:rsid w:val="00DC749C"/>
    <w:rsid w:val="00DC7652"/>
    <w:rsid w:val="00DD15CC"/>
    <w:rsid w:val="00DD1AEC"/>
    <w:rsid w:val="00DD1BC1"/>
    <w:rsid w:val="00DD2195"/>
    <w:rsid w:val="00DD262E"/>
    <w:rsid w:val="00DD35CE"/>
    <w:rsid w:val="00DD3633"/>
    <w:rsid w:val="00DD371F"/>
    <w:rsid w:val="00DD47C1"/>
    <w:rsid w:val="00DD4DC5"/>
    <w:rsid w:val="00DD713A"/>
    <w:rsid w:val="00DD7BC6"/>
    <w:rsid w:val="00DD7D00"/>
    <w:rsid w:val="00DE07CE"/>
    <w:rsid w:val="00DE0E6C"/>
    <w:rsid w:val="00DE20F2"/>
    <w:rsid w:val="00DE23F9"/>
    <w:rsid w:val="00DE2684"/>
    <w:rsid w:val="00DE4C84"/>
    <w:rsid w:val="00DE5808"/>
    <w:rsid w:val="00DE6117"/>
    <w:rsid w:val="00DE74DA"/>
    <w:rsid w:val="00DF0C76"/>
    <w:rsid w:val="00DF1B57"/>
    <w:rsid w:val="00DF2228"/>
    <w:rsid w:val="00DF2711"/>
    <w:rsid w:val="00DF2B78"/>
    <w:rsid w:val="00DF34E0"/>
    <w:rsid w:val="00DF445B"/>
    <w:rsid w:val="00DF4CBE"/>
    <w:rsid w:val="00DF5125"/>
    <w:rsid w:val="00DF5619"/>
    <w:rsid w:val="00DF5925"/>
    <w:rsid w:val="00E0098B"/>
    <w:rsid w:val="00E01AEE"/>
    <w:rsid w:val="00E03A19"/>
    <w:rsid w:val="00E043F7"/>
    <w:rsid w:val="00E04986"/>
    <w:rsid w:val="00E050CB"/>
    <w:rsid w:val="00E053D0"/>
    <w:rsid w:val="00E0638C"/>
    <w:rsid w:val="00E07175"/>
    <w:rsid w:val="00E07968"/>
    <w:rsid w:val="00E079D7"/>
    <w:rsid w:val="00E07F8B"/>
    <w:rsid w:val="00E10AA6"/>
    <w:rsid w:val="00E11470"/>
    <w:rsid w:val="00E11AD3"/>
    <w:rsid w:val="00E12497"/>
    <w:rsid w:val="00E125AA"/>
    <w:rsid w:val="00E12D2C"/>
    <w:rsid w:val="00E132BA"/>
    <w:rsid w:val="00E13577"/>
    <w:rsid w:val="00E13A47"/>
    <w:rsid w:val="00E1596D"/>
    <w:rsid w:val="00E15BAD"/>
    <w:rsid w:val="00E16D53"/>
    <w:rsid w:val="00E17757"/>
    <w:rsid w:val="00E2003C"/>
    <w:rsid w:val="00E2037E"/>
    <w:rsid w:val="00E2046D"/>
    <w:rsid w:val="00E204DD"/>
    <w:rsid w:val="00E20C82"/>
    <w:rsid w:val="00E21A20"/>
    <w:rsid w:val="00E222CB"/>
    <w:rsid w:val="00E226DF"/>
    <w:rsid w:val="00E24C03"/>
    <w:rsid w:val="00E25412"/>
    <w:rsid w:val="00E25AF8"/>
    <w:rsid w:val="00E2622E"/>
    <w:rsid w:val="00E26BEA"/>
    <w:rsid w:val="00E303E1"/>
    <w:rsid w:val="00E30F1B"/>
    <w:rsid w:val="00E311A6"/>
    <w:rsid w:val="00E3164B"/>
    <w:rsid w:val="00E31E25"/>
    <w:rsid w:val="00E3247E"/>
    <w:rsid w:val="00E33D6F"/>
    <w:rsid w:val="00E33E62"/>
    <w:rsid w:val="00E345A3"/>
    <w:rsid w:val="00E34C9C"/>
    <w:rsid w:val="00E34DE1"/>
    <w:rsid w:val="00E364A5"/>
    <w:rsid w:val="00E36C87"/>
    <w:rsid w:val="00E36E56"/>
    <w:rsid w:val="00E379E6"/>
    <w:rsid w:val="00E37B1F"/>
    <w:rsid w:val="00E37BB5"/>
    <w:rsid w:val="00E37E09"/>
    <w:rsid w:val="00E37E45"/>
    <w:rsid w:val="00E414C8"/>
    <w:rsid w:val="00E421EA"/>
    <w:rsid w:val="00E423DE"/>
    <w:rsid w:val="00E426E9"/>
    <w:rsid w:val="00E42EBF"/>
    <w:rsid w:val="00E4328C"/>
    <w:rsid w:val="00E43872"/>
    <w:rsid w:val="00E439D9"/>
    <w:rsid w:val="00E443FC"/>
    <w:rsid w:val="00E45122"/>
    <w:rsid w:val="00E45490"/>
    <w:rsid w:val="00E45A38"/>
    <w:rsid w:val="00E4630E"/>
    <w:rsid w:val="00E5028B"/>
    <w:rsid w:val="00E50482"/>
    <w:rsid w:val="00E51188"/>
    <w:rsid w:val="00E519E7"/>
    <w:rsid w:val="00E51B9A"/>
    <w:rsid w:val="00E51E56"/>
    <w:rsid w:val="00E51F04"/>
    <w:rsid w:val="00E5209B"/>
    <w:rsid w:val="00E52AF5"/>
    <w:rsid w:val="00E533FC"/>
    <w:rsid w:val="00E540FA"/>
    <w:rsid w:val="00E547C8"/>
    <w:rsid w:val="00E55B3C"/>
    <w:rsid w:val="00E55CA3"/>
    <w:rsid w:val="00E57C36"/>
    <w:rsid w:val="00E61314"/>
    <w:rsid w:val="00E623BF"/>
    <w:rsid w:val="00E6270C"/>
    <w:rsid w:val="00E62C03"/>
    <w:rsid w:val="00E62D8F"/>
    <w:rsid w:val="00E63304"/>
    <w:rsid w:val="00E63773"/>
    <w:rsid w:val="00E6420A"/>
    <w:rsid w:val="00E6744E"/>
    <w:rsid w:val="00E720C2"/>
    <w:rsid w:val="00E72C29"/>
    <w:rsid w:val="00E72D9C"/>
    <w:rsid w:val="00E738C7"/>
    <w:rsid w:val="00E740A5"/>
    <w:rsid w:val="00E74411"/>
    <w:rsid w:val="00E748DF"/>
    <w:rsid w:val="00E762F4"/>
    <w:rsid w:val="00E76BCE"/>
    <w:rsid w:val="00E772D4"/>
    <w:rsid w:val="00E7750D"/>
    <w:rsid w:val="00E77F98"/>
    <w:rsid w:val="00E80DD0"/>
    <w:rsid w:val="00E80E44"/>
    <w:rsid w:val="00E810FA"/>
    <w:rsid w:val="00E81A5A"/>
    <w:rsid w:val="00E820FA"/>
    <w:rsid w:val="00E8214E"/>
    <w:rsid w:val="00E821CD"/>
    <w:rsid w:val="00E8248C"/>
    <w:rsid w:val="00E838E4"/>
    <w:rsid w:val="00E84744"/>
    <w:rsid w:val="00E8481E"/>
    <w:rsid w:val="00E84945"/>
    <w:rsid w:val="00E84B9D"/>
    <w:rsid w:val="00E85904"/>
    <w:rsid w:val="00E86B5E"/>
    <w:rsid w:val="00E86C6C"/>
    <w:rsid w:val="00E86D80"/>
    <w:rsid w:val="00E87111"/>
    <w:rsid w:val="00E8720A"/>
    <w:rsid w:val="00E87C71"/>
    <w:rsid w:val="00E87F44"/>
    <w:rsid w:val="00E911C4"/>
    <w:rsid w:val="00E91859"/>
    <w:rsid w:val="00E91B5A"/>
    <w:rsid w:val="00E91C1A"/>
    <w:rsid w:val="00E9310D"/>
    <w:rsid w:val="00E93700"/>
    <w:rsid w:val="00E93777"/>
    <w:rsid w:val="00E937AB"/>
    <w:rsid w:val="00E93E2A"/>
    <w:rsid w:val="00E94D47"/>
    <w:rsid w:val="00E951EC"/>
    <w:rsid w:val="00E95A40"/>
    <w:rsid w:val="00E963A5"/>
    <w:rsid w:val="00E96D28"/>
    <w:rsid w:val="00E9746B"/>
    <w:rsid w:val="00E978AC"/>
    <w:rsid w:val="00E97922"/>
    <w:rsid w:val="00EA04B1"/>
    <w:rsid w:val="00EA100C"/>
    <w:rsid w:val="00EA2212"/>
    <w:rsid w:val="00EA29E1"/>
    <w:rsid w:val="00EA2F20"/>
    <w:rsid w:val="00EA31D0"/>
    <w:rsid w:val="00EA4F52"/>
    <w:rsid w:val="00EA5174"/>
    <w:rsid w:val="00EA6407"/>
    <w:rsid w:val="00EA6BD3"/>
    <w:rsid w:val="00EA79B4"/>
    <w:rsid w:val="00EB03F7"/>
    <w:rsid w:val="00EB0CBB"/>
    <w:rsid w:val="00EB0D49"/>
    <w:rsid w:val="00EB0EE5"/>
    <w:rsid w:val="00EB1154"/>
    <w:rsid w:val="00EB1F48"/>
    <w:rsid w:val="00EB2164"/>
    <w:rsid w:val="00EB27AC"/>
    <w:rsid w:val="00EB288D"/>
    <w:rsid w:val="00EB2EEC"/>
    <w:rsid w:val="00EB4202"/>
    <w:rsid w:val="00EB528D"/>
    <w:rsid w:val="00EB64C5"/>
    <w:rsid w:val="00EB6692"/>
    <w:rsid w:val="00EB6CB0"/>
    <w:rsid w:val="00EC05FC"/>
    <w:rsid w:val="00EC0B81"/>
    <w:rsid w:val="00EC2473"/>
    <w:rsid w:val="00EC31E8"/>
    <w:rsid w:val="00EC331E"/>
    <w:rsid w:val="00EC351D"/>
    <w:rsid w:val="00EC4707"/>
    <w:rsid w:val="00EC55F3"/>
    <w:rsid w:val="00EC63D6"/>
    <w:rsid w:val="00EC66A5"/>
    <w:rsid w:val="00EC67E9"/>
    <w:rsid w:val="00EC763E"/>
    <w:rsid w:val="00ED1038"/>
    <w:rsid w:val="00ED1CB4"/>
    <w:rsid w:val="00ED1E21"/>
    <w:rsid w:val="00ED2983"/>
    <w:rsid w:val="00ED31F2"/>
    <w:rsid w:val="00ED34EA"/>
    <w:rsid w:val="00ED3B9B"/>
    <w:rsid w:val="00ED3D4F"/>
    <w:rsid w:val="00ED44A6"/>
    <w:rsid w:val="00ED551F"/>
    <w:rsid w:val="00ED5AED"/>
    <w:rsid w:val="00ED6686"/>
    <w:rsid w:val="00ED7131"/>
    <w:rsid w:val="00ED754A"/>
    <w:rsid w:val="00EE0CE1"/>
    <w:rsid w:val="00EE1441"/>
    <w:rsid w:val="00EE16FC"/>
    <w:rsid w:val="00EE1A1F"/>
    <w:rsid w:val="00EE1FFE"/>
    <w:rsid w:val="00EE2A4F"/>
    <w:rsid w:val="00EE2A5C"/>
    <w:rsid w:val="00EE32EB"/>
    <w:rsid w:val="00EE34A1"/>
    <w:rsid w:val="00EE36AF"/>
    <w:rsid w:val="00EE38CA"/>
    <w:rsid w:val="00EE3C20"/>
    <w:rsid w:val="00EE3F7C"/>
    <w:rsid w:val="00EE4045"/>
    <w:rsid w:val="00EE41EF"/>
    <w:rsid w:val="00EE42BA"/>
    <w:rsid w:val="00EE47CB"/>
    <w:rsid w:val="00EE4A41"/>
    <w:rsid w:val="00EE4D00"/>
    <w:rsid w:val="00EE5352"/>
    <w:rsid w:val="00EE68EB"/>
    <w:rsid w:val="00EE6BBF"/>
    <w:rsid w:val="00EE710D"/>
    <w:rsid w:val="00EE7390"/>
    <w:rsid w:val="00EE7666"/>
    <w:rsid w:val="00EF0F7A"/>
    <w:rsid w:val="00EF1710"/>
    <w:rsid w:val="00EF23B3"/>
    <w:rsid w:val="00EF44EF"/>
    <w:rsid w:val="00EF479A"/>
    <w:rsid w:val="00EF5CA6"/>
    <w:rsid w:val="00EF61C3"/>
    <w:rsid w:val="00EF77B0"/>
    <w:rsid w:val="00EF7AD1"/>
    <w:rsid w:val="00F01E73"/>
    <w:rsid w:val="00F01F04"/>
    <w:rsid w:val="00F026B1"/>
    <w:rsid w:val="00F02EA4"/>
    <w:rsid w:val="00F037B7"/>
    <w:rsid w:val="00F037C5"/>
    <w:rsid w:val="00F04424"/>
    <w:rsid w:val="00F05100"/>
    <w:rsid w:val="00F054A3"/>
    <w:rsid w:val="00F077DE"/>
    <w:rsid w:val="00F07A83"/>
    <w:rsid w:val="00F07DD5"/>
    <w:rsid w:val="00F07DF2"/>
    <w:rsid w:val="00F1124A"/>
    <w:rsid w:val="00F11870"/>
    <w:rsid w:val="00F11C45"/>
    <w:rsid w:val="00F129E7"/>
    <w:rsid w:val="00F12BE1"/>
    <w:rsid w:val="00F13362"/>
    <w:rsid w:val="00F14B52"/>
    <w:rsid w:val="00F14F71"/>
    <w:rsid w:val="00F14FBD"/>
    <w:rsid w:val="00F1556C"/>
    <w:rsid w:val="00F1592D"/>
    <w:rsid w:val="00F1673E"/>
    <w:rsid w:val="00F16B90"/>
    <w:rsid w:val="00F17C5D"/>
    <w:rsid w:val="00F20A46"/>
    <w:rsid w:val="00F20D92"/>
    <w:rsid w:val="00F21169"/>
    <w:rsid w:val="00F2287D"/>
    <w:rsid w:val="00F230AA"/>
    <w:rsid w:val="00F232E9"/>
    <w:rsid w:val="00F245B5"/>
    <w:rsid w:val="00F24B68"/>
    <w:rsid w:val="00F24CDF"/>
    <w:rsid w:val="00F26C49"/>
    <w:rsid w:val="00F270E2"/>
    <w:rsid w:val="00F2711F"/>
    <w:rsid w:val="00F27523"/>
    <w:rsid w:val="00F27A85"/>
    <w:rsid w:val="00F27C83"/>
    <w:rsid w:val="00F302AC"/>
    <w:rsid w:val="00F305E8"/>
    <w:rsid w:val="00F30C8A"/>
    <w:rsid w:val="00F3106D"/>
    <w:rsid w:val="00F33018"/>
    <w:rsid w:val="00F33060"/>
    <w:rsid w:val="00F33A2D"/>
    <w:rsid w:val="00F33D88"/>
    <w:rsid w:val="00F345BE"/>
    <w:rsid w:val="00F34865"/>
    <w:rsid w:val="00F3494D"/>
    <w:rsid w:val="00F34BF0"/>
    <w:rsid w:val="00F3508B"/>
    <w:rsid w:val="00F3539D"/>
    <w:rsid w:val="00F37A02"/>
    <w:rsid w:val="00F37CA6"/>
    <w:rsid w:val="00F4007B"/>
    <w:rsid w:val="00F41632"/>
    <w:rsid w:val="00F41B27"/>
    <w:rsid w:val="00F42D2F"/>
    <w:rsid w:val="00F43BFE"/>
    <w:rsid w:val="00F43D02"/>
    <w:rsid w:val="00F457FB"/>
    <w:rsid w:val="00F47270"/>
    <w:rsid w:val="00F47C38"/>
    <w:rsid w:val="00F52165"/>
    <w:rsid w:val="00F5281A"/>
    <w:rsid w:val="00F52C69"/>
    <w:rsid w:val="00F534DD"/>
    <w:rsid w:val="00F5356D"/>
    <w:rsid w:val="00F53B63"/>
    <w:rsid w:val="00F53CAC"/>
    <w:rsid w:val="00F547F9"/>
    <w:rsid w:val="00F55D88"/>
    <w:rsid w:val="00F57C89"/>
    <w:rsid w:val="00F601A2"/>
    <w:rsid w:val="00F6045A"/>
    <w:rsid w:val="00F6159F"/>
    <w:rsid w:val="00F6192E"/>
    <w:rsid w:val="00F629B8"/>
    <w:rsid w:val="00F647CB"/>
    <w:rsid w:val="00F651F6"/>
    <w:rsid w:val="00F669AE"/>
    <w:rsid w:val="00F674A6"/>
    <w:rsid w:val="00F67E4E"/>
    <w:rsid w:val="00F726A8"/>
    <w:rsid w:val="00F72BC4"/>
    <w:rsid w:val="00F72FB6"/>
    <w:rsid w:val="00F73271"/>
    <w:rsid w:val="00F73611"/>
    <w:rsid w:val="00F73970"/>
    <w:rsid w:val="00F739BB"/>
    <w:rsid w:val="00F73C3D"/>
    <w:rsid w:val="00F73EF0"/>
    <w:rsid w:val="00F7574A"/>
    <w:rsid w:val="00F75A71"/>
    <w:rsid w:val="00F75E8D"/>
    <w:rsid w:val="00F75E99"/>
    <w:rsid w:val="00F76183"/>
    <w:rsid w:val="00F762A5"/>
    <w:rsid w:val="00F76B65"/>
    <w:rsid w:val="00F76ED8"/>
    <w:rsid w:val="00F80018"/>
    <w:rsid w:val="00F813E0"/>
    <w:rsid w:val="00F81E74"/>
    <w:rsid w:val="00F824B9"/>
    <w:rsid w:val="00F83B47"/>
    <w:rsid w:val="00F83BB2"/>
    <w:rsid w:val="00F83EE2"/>
    <w:rsid w:val="00F84384"/>
    <w:rsid w:val="00F85C98"/>
    <w:rsid w:val="00F87099"/>
    <w:rsid w:val="00F90597"/>
    <w:rsid w:val="00F91DFE"/>
    <w:rsid w:val="00F920F3"/>
    <w:rsid w:val="00F92949"/>
    <w:rsid w:val="00F92DD0"/>
    <w:rsid w:val="00F95B19"/>
    <w:rsid w:val="00F96136"/>
    <w:rsid w:val="00F964FF"/>
    <w:rsid w:val="00F973C4"/>
    <w:rsid w:val="00FA1B25"/>
    <w:rsid w:val="00FA2281"/>
    <w:rsid w:val="00FA2F4C"/>
    <w:rsid w:val="00FA3832"/>
    <w:rsid w:val="00FA404D"/>
    <w:rsid w:val="00FA4476"/>
    <w:rsid w:val="00FA4C4D"/>
    <w:rsid w:val="00FA4CDD"/>
    <w:rsid w:val="00FA5B96"/>
    <w:rsid w:val="00FA60E4"/>
    <w:rsid w:val="00FA6A66"/>
    <w:rsid w:val="00FA7E7E"/>
    <w:rsid w:val="00FB0931"/>
    <w:rsid w:val="00FB0BFE"/>
    <w:rsid w:val="00FB0F4D"/>
    <w:rsid w:val="00FB120D"/>
    <w:rsid w:val="00FB14AD"/>
    <w:rsid w:val="00FB1C72"/>
    <w:rsid w:val="00FB216E"/>
    <w:rsid w:val="00FB2580"/>
    <w:rsid w:val="00FB2B65"/>
    <w:rsid w:val="00FB3A62"/>
    <w:rsid w:val="00FB407A"/>
    <w:rsid w:val="00FB497C"/>
    <w:rsid w:val="00FB5844"/>
    <w:rsid w:val="00FB5C4A"/>
    <w:rsid w:val="00FB6BF9"/>
    <w:rsid w:val="00FB6C5F"/>
    <w:rsid w:val="00FC0FA7"/>
    <w:rsid w:val="00FC1957"/>
    <w:rsid w:val="00FC24C4"/>
    <w:rsid w:val="00FC2BA4"/>
    <w:rsid w:val="00FC333F"/>
    <w:rsid w:val="00FC4D83"/>
    <w:rsid w:val="00FC7263"/>
    <w:rsid w:val="00FD0477"/>
    <w:rsid w:val="00FD0E48"/>
    <w:rsid w:val="00FD0E9E"/>
    <w:rsid w:val="00FD0F5D"/>
    <w:rsid w:val="00FD0FB4"/>
    <w:rsid w:val="00FD2003"/>
    <w:rsid w:val="00FD31E3"/>
    <w:rsid w:val="00FD3B9E"/>
    <w:rsid w:val="00FD3C01"/>
    <w:rsid w:val="00FD431B"/>
    <w:rsid w:val="00FD4858"/>
    <w:rsid w:val="00FD4868"/>
    <w:rsid w:val="00FD50EC"/>
    <w:rsid w:val="00FD5B48"/>
    <w:rsid w:val="00FD6B2C"/>
    <w:rsid w:val="00FD6F13"/>
    <w:rsid w:val="00FD6F14"/>
    <w:rsid w:val="00FD742B"/>
    <w:rsid w:val="00FD7792"/>
    <w:rsid w:val="00FD7C58"/>
    <w:rsid w:val="00FE08E7"/>
    <w:rsid w:val="00FE0A1B"/>
    <w:rsid w:val="00FE0B7F"/>
    <w:rsid w:val="00FE0F37"/>
    <w:rsid w:val="00FE0FD2"/>
    <w:rsid w:val="00FE1848"/>
    <w:rsid w:val="00FE1C2A"/>
    <w:rsid w:val="00FE25AB"/>
    <w:rsid w:val="00FE42C0"/>
    <w:rsid w:val="00FE4A60"/>
    <w:rsid w:val="00FE4C3B"/>
    <w:rsid w:val="00FE4CD3"/>
    <w:rsid w:val="00FE4DEE"/>
    <w:rsid w:val="00FE5596"/>
    <w:rsid w:val="00FE5992"/>
    <w:rsid w:val="00FE5A8C"/>
    <w:rsid w:val="00FE6746"/>
    <w:rsid w:val="00FE7B7D"/>
    <w:rsid w:val="00FF025F"/>
    <w:rsid w:val="00FF184B"/>
    <w:rsid w:val="00FF1BDD"/>
    <w:rsid w:val="00FF1F55"/>
    <w:rsid w:val="00FF2E3D"/>
    <w:rsid w:val="00FF359F"/>
    <w:rsid w:val="00FF3FA8"/>
    <w:rsid w:val="00FF4429"/>
    <w:rsid w:val="00FF4A8F"/>
    <w:rsid w:val="00FF4AC5"/>
    <w:rsid w:val="00FF5110"/>
    <w:rsid w:val="00FF61AA"/>
    <w:rsid w:val="00FF6412"/>
    <w:rsid w:val="00FF66CD"/>
    <w:rsid w:val="00FF738A"/>
    <w:rsid w:val="00FF78E4"/>
    <w:rsid w:val="01042CD0"/>
    <w:rsid w:val="013B1094"/>
    <w:rsid w:val="018A569B"/>
    <w:rsid w:val="018C33F1"/>
    <w:rsid w:val="01AE5B4F"/>
    <w:rsid w:val="020D13EC"/>
    <w:rsid w:val="022D7723"/>
    <w:rsid w:val="02732933"/>
    <w:rsid w:val="02813851"/>
    <w:rsid w:val="029E162E"/>
    <w:rsid w:val="02B0310F"/>
    <w:rsid w:val="02CB1CF7"/>
    <w:rsid w:val="02CF7A3A"/>
    <w:rsid w:val="02D7069C"/>
    <w:rsid w:val="03107D15"/>
    <w:rsid w:val="037E4FBC"/>
    <w:rsid w:val="03BD3D36"/>
    <w:rsid w:val="04310280"/>
    <w:rsid w:val="043C4208"/>
    <w:rsid w:val="044A30F0"/>
    <w:rsid w:val="046046C1"/>
    <w:rsid w:val="046702C7"/>
    <w:rsid w:val="04773FDF"/>
    <w:rsid w:val="04D32E79"/>
    <w:rsid w:val="04E43544"/>
    <w:rsid w:val="054A15F9"/>
    <w:rsid w:val="055E085F"/>
    <w:rsid w:val="05720B50"/>
    <w:rsid w:val="057A490C"/>
    <w:rsid w:val="059B00A7"/>
    <w:rsid w:val="05C55124"/>
    <w:rsid w:val="060164F3"/>
    <w:rsid w:val="06147E59"/>
    <w:rsid w:val="0624009C"/>
    <w:rsid w:val="0644429B"/>
    <w:rsid w:val="06622973"/>
    <w:rsid w:val="066E57BB"/>
    <w:rsid w:val="06ED47ED"/>
    <w:rsid w:val="06F85085"/>
    <w:rsid w:val="071E1739"/>
    <w:rsid w:val="073044BD"/>
    <w:rsid w:val="074B3407"/>
    <w:rsid w:val="078A686A"/>
    <w:rsid w:val="08122176"/>
    <w:rsid w:val="08223565"/>
    <w:rsid w:val="082C4FE6"/>
    <w:rsid w:val="08346DFF"/>
    <w:rsid w:val="0858227F"/>
    <w:rsid w:val="0889068B"/>
    <w:rsid w:val="088C6B87"/>
    <w:rsid w:val="08976A2E"/>
    <w:rsid w:val="08BA0844"/>
    <w:rsid w:val="08BE113E"/>
    <w:rsid w:val="08C17BEC"/>
    <w:rsid w:val="09207D9C"/>
    <w:rsid w:val="0946657C"/>
    <w:rsid w:val="0968603F"/>
    <w:rsid w:val="098B3F8E"/>
    <w:rsid w:val="09C47FCD"/>
    <w:rsid w:val="09D45935"/>
    <w:rsid w:val="0A075D0B"/>
    <w:rsid w:val="0A1C2427"/>
    <w:rsid w:val="0A374116"/>
    <w:rsid w:val="0A3D797F"/>
    <w:rsid w:val="0A4800D1"/>
    <w:rsid w:val="0A7D421F"/>
    <w:rsid w:val="0A824E26"/>
    <w:rsid w:val="0A8C6210"/>
    <w:rsid w:val="0ACA6D38"/>
    <w:rsid w:val="0B6D0ACF"/>
    <w:rsid w:val="0BA95D2B"/>
    <w:rsid w:val="0BBA4FFF"/>
    <w:rsid w:val="0BFB3BB6"/>
    <w:rsid w:val="0C190BE7"/>
    <w:rsid w:val="0C5F0057"/>
    <w:rsid w:val="0C831895"/>
    <w:rsid w:val="0CB664E7"/>
    <w:rsid w:val="0CC003F3"/>
    <w:rsid w:val="0CCC4FEA"/>
    <w:rsid w:val="0CD45C4C"/>
    <w:rsid w:val="0CD557C9"/>
    <w:rsid w:val="0CF307C8"/>
    <w:rsid w:val="0D224C0A"/>
    <w:rsid w:val="0D5A2878"/>
    <w:rsid w:val="0D7731A8"/>
    <w:rsid w:val="0D787B48"/>
    <w:rsid w:val="0D7C07BE"/>
    <w:rsid w:val="0D92714F"/>
    <w:rsid w:val="0EAA5A1E"/>
    <w:rsid w:val="0EAD69A2"/>
    <w:rsid w:val="0EBD108E"/>
    <w:rsid w:val="0ED168E7"/>
    <w:rsid w:val="0EDC703A"/>
    <w:rsid w:val="0F206F8E"/>
    <w:rsid w:val="0F274759"/>
    <w:rsid w:val="0F3B0811"/>
    <w:rsid w:val="0F3B290E"/>
    <w:rsid w:val="0F474DFC"/>
    <w:rsid w:val="0F5B5841"/>
    <w:rsid w:val="0F784FB5"/>
    <w:rsid w:val="0F904A16"/>
    <w:rsid w:val="0FAB0EE6"/>
    <w:rsid w:val="0FFC3E38"/>
    <w:rsid w:val="0FFF56D6"/>
    <w:rsid w:val="106B4B1A"/>
    <w:rsid w:val="10C6548D"/>
    <w:rsid w:val="10C87779"/>
    <w:rsid w:val="10EF74F9"/>
    <w:rsid w:val="1109680C"/>
    <w:rsid w:val="112E1DCF"/>
    <w:rsid w:val="11A6089E"/>
    <w:rsid w:val="11A976A8"/>
    <w:rsid w:val="11AC7198"/>
    <w:rsid w:val="11CC6EBD"/>
    <w:rsid w:val="11DA5AB3"/>
    <w:rsid w:val="11F50B3F"/>
    <w:rsid w:val="11F62C07"/>
    <w:rsid w:val="12325A90"/>
    <w:rsid w:val="12492C39"/>
    <w:rsid w:val="126B0E01"/>
    <w:rsid w:val="126B7053"/>
    <w:rsid w:val="127F50E9"/>
    <w:rsid w:val="128679E9"/>
    <w:rsid w:val="129E4D32"/>
    <w:rsid w:val="12CE0FEF"/>
    <w:rsid w:val="12E23B09"/>
    <w:rsid w:val="12E82452"/>
    <w:rsid w:val="130A5BAC"/>
    <w:rsid w:val="132711CC"/>
    <w:rsid w:val="132A2A6A"/>
    <w:rsid w:val="135B70C7"/>
    <w:rsid w:val="13811187"/>
    <w:rsid w:val="139D148E"/>
    <w:rsid w:val="13A43BC7"/>
    <w:rsid w:val="13B660AC"/>
    <w:rsid w:val="13BD743A"/>
    <w:rsid w:val="13DF1AA7"/>
    <w:rsid w:val="14382F65"/>
    <w:rsid w:val="14531B4D"/>
    <w:rsid w:val="14B95E54"/>
    <w:rsid w:val="14C5664B"/>
    <w:rsid w:val="14D60065"/>
    <w:rsid w:val="14D7452C"/>
    <w:rsid w:val="151D430C"/>
    <w:rsid w:val="155B6F0B"/>
    <w:rsid w:val="157955E3"/>
    <w:rsid w:val="15A42079"/>
    <w:rsid w:val="15E2762C"/>
    <w:rsid w:val="160550C9"/>
    <w:rsid w:val="16247C45"/>
    <w:rsid w:val="163E26E0"/>
    <w:rsid w:val="164A2BA1"/>
    <w:rsid w:val="1696521E"/>
    <w:rsid w:val="16FB779D"/>
    <w:rsid w:val="172F1FBA"/>
    <w:rsid w:val="17606A5A"/>
    <w:rsid w:val="178B572B"/>
    <w:rsid w:val="17D80CE7"/>
    <w:rsid w:val="17DD68D7"/>
    <w:rsid w:val="17F35B20"/>
    <w:rsid w:val="17FE3AFD"/>
    <w:rsid w:val="1800023D"/>
    <w:rsid w:val="181172CA"/>
    <w:rsid w:val="18181E97"/>
    <w:rsid w:val="182025ED"/>
    <w:rsid w:val="18277578"/>
    <w:rsid w:val="1844012A"/>
    <w:rsid w:val="185760AF"/>
    <w:rsid w:val="185D2F9A"/>
    <w:rsid w:val="189C1D14"/>
    <w:rsid w:val="18D966D2"/>
    <w:rsid w:val="18E94E8F"/>
    <w:rsid w:val="18F356AC"/>
    <w:rsid w:val="194A79C2"/>
    <w:rsid w:val="199926FE"/>
    <w:rsid w:val="19B65058"/>
    <w:rsid w:val="19B66E06"/>
    <w:rsid w:val="19D1711D"/>
    <w:rsid w:val="19F4792E"/>
    <w:rsid w:val="1A0C7442"/>
    <w:rsid w:val="1A253F8B"/>
    <w:rsid w:val="1A50725A"/>
    <w:rsid w:val="1A514D80"/>
    <w:rsid w:val="1A620D3B"/>
    <w:rsid w:val="1A6B5E42"/>
    <w:rsid w:val="1A7E0D90"/>
    <w:rsid w:val="1A9447AA"/>
    <w:rsid w:val="1AA72BF2"/>
    <w:rsid w:val="1AC83294"/>
    <w:rsid w:val="1ACF330A"/>
    <w:rsid w:val="1AD25EC1"/>
    <w:rsid w:val="1B2D759B"/>
    <w:rsid w:val="1B3C158C"/>
    <w:rsid w:val="1B574618"/>
    <w:rsid w:val="1C0302FC"/>
    <w:rsid w:val="1C060E08"/>
    <w:rsid w:val="1C365FDC"/>
    <w:rsid w:val="1C725DEA"/>
    <w:rsid w:val="1C7B7E93"/>
    <w:rsid w:val="1CC80EC6"/>
    <w:rsid w:val="1D1C78A9"/>
    <w:rsid w:val="1D436DF9"/>
    <w:rsid w:val="1D461794"/>
    <w:rsid w:val="1D50658A"/>
    <w:rsid w:val="1D667ACB"/>
    <w:rsid w:val="1D743260"/>
    <w:rsid w:val="1D771F63"/>
    <w:rsid w:val="1DB01DBE"/>
    <w:rsid w:val="1DF779ED"/>
    <w:rsid w:val="1DFB74DD"/>
    <w:rsid w:val="1E285E07"/>
    <w:rsid w:val="1E291ECD"/>
    <w:rsid w:val="1E470974"/>
    <w:rsid w:val="1E5906A7"/>
    <w:rsid w:val="1EA9518B"/>
    <w:rsid w:val="1EDB2E6A"/>
    <w:rsid w:val="1F0617AF"/>
    <w:rsid w:val="1F2C36C6"/>
    <w:rsid w:val="1F4E188E"/>
    <w:rsid w:val="1FA75A7B"/>
    <w:rsid w:val="1FAB4F33"/>
    <w:rsid w:val="1FE12702"/>
    <w:rsid w:val="203245AE"/>
    <w:rsid w:val="206A043D"/>
    <w:rsid w:val="2092477F"/>
    <w:rsid w:val="20AC4ABE"/>
    <w:rsid w:val="20AD0837"/>
    <w:rsid w:val="20E5186A"/>
    <w:rsid w:val="2100305C"/>
    <w:rsid w:val="212D7B40"/>
    <w:rsid w:val="21374CD0"/>
    <w:rsid w:val="21442F49"/>
    <w:rsid w:val="21667363"/>
    <w:rsid w:val="21B856E5"/>
    <w:rsid w:val="21CD2F3E"/>
    <w:rsid w:val="21D7200F"/>
    <w:rsid w:val="228D0920"/>
    <w:rsid w:val="22CF0F38"/>
    <w:rsid w:val="22E569AE"/>
    <w:rsid w:val="22F34C27"/>
    <w:rsid w:val="23474F72"/>
    <w:rsid w:val="234C218B"/>
    <w:rsid w:val="235558E1"/>
    <w:rsid w:val="2363459D"/>
    <w:rsid w:val="236E0751"/>
    <w:rsid w:val="23847F75"/>
    <w:rsid w:val="23905E11"/>
    <w:rsid w:val="23985A3E"/>
    <w:rsid w:val="23BA1AAB"/>
    <w:rsid w:val="23C6233B"/>
    <w:rsid w:val="241F37F9"/>
    <w:rsid w:val="2443573A"/>
    <w:rsid w:val="248879CA"/>
    <w:rsid w:val="248D10AB"/>
    <w:rsid w:val="24B46D63"/>
    <w:rsid w:val="24D03C2E"/>
    <w:rsid w:val="24F37160"/>
    <w:rsid w:val="25223279"/>
    <w:rsid w:val="25311A36"/>
    <w:rsid w:val="254C2D14"/>
    <w:rsid w:val="254C7941"/>
    <w:rsid w:val="257A518B"/>
    <w:rsid w:val="25A62424"/>
    <w:rsid w:val="25BB73A6"/>
    <w:rsid w:val="25DC4906"/>
    <w:rsid w:val="2604539D"/>
    <w:rsid w:val="2628108B"/>
    <w:rsid w:val="26467763"/>
    <w:rsid w:val="26E86A6C"/>
    <w:rsid w:val="26FE3B9A"/>
    <w:rsid w:val="273A5D45"/>
    <w:rsid w:val="27427F2B"/>
    <w:rsid w:val="274C4E88"/>
    <w:rsid w:val="275E4DA2"/>
    <w:rsid w:val="27765CCC"/>
    <w:rsid w:val="277F4CDB"/>
    <w:rsid w:val="27BC5F2F"/>
    <w:rsid w:val="27CC1EEA"/>
    <w:rsid w:val="28173165"/>
    <w:rsid w:val="28324BD7"/>
    <w:rsid w:val="290C3297"/>
    <w:rsid w:val="29323A24"/>
    <w:rsid w:val="295D2188"/>
    <w:rsid w:val="29B03871"/>
    <w:rsid w:val="29CD16A4"/>
    <w:rsid w:val="2A3732D1"/>
    <w:rsid w:val="2A4E4E38"/>
    <w:rsid w:val="2A5F2BA2"/>
    <w:rsid w:val="2A801147"/>
    <w:rsid w:val="2AC8733D"/>
    <w:rsid w:val="2B54022C"/>
    <w:rsid w:val="2B8F395A"/>
    <w:rsid w:val="2BB1567F"/>
    <w:rsid w:val="2BCE686B"/>
    <w:rsid w:val="2BD15D21"/>
    <w:rsid w:val="2BDC5B80"/>
    <w:rsid w:val="2BE772F2"/>
    <w:rsid w:val="2C942D11"/>
    <w:rsid w:val="2CB04C5F"/>
    <w:rsid w:val="2CF27CFD"/>
    <w:rsid w:val="2CF73BED"/>
    <w:rsid w:val="2D092D6F"/>
    <w:rsid w:val="2D3F104B"/>
    <w:rsid w:val="2D41674C"/>
    <w:rsid w:val="2D4F33A1"/>
    <w:rsid w:val="2D684463"/>
    <w:rsid w:val="2DB46A56"/>
    <w:rsid w:val="2DBA0995"/>
    <w:rsid w:val="2DDF4725"/>
    <w:rsid w:val="2DE55AB4"/>
    <w:rsid w:val="2E9B6172"/>
    <w:rsid w:val="2EAE40F8"/>
    <w:rsid w:val="2ECE02F6"/>
    <w:rsid w:val="2EDA313F"/>
    <w:rsid w:val="2F6649D2"/>
    <w:rsid w:val="2FCA31B3"/>
    <w:rsid w:val="302F0099"/>
    <w:rsid w:val="30872E52"/>
    <w:rsid w:val="30D75B88"/>
    <w:rsid w:val="312863E3"/>
    <w:rsid w:val="313A7EC4"/>
    <w:rsid w:val="31734B7A"/>
    <w:rsid w:val="31894E52"/>
    <w:rsid w:val="319E519C"/>
    <w:rsid w:val="31C10830"/>
    <w:rsid w:val="31D73965"/>
    <w:rsid w:val="31DE6AA2"/>
    <w:rsid w:val="3284589B"/>
    <w:rsid w:val="329655CE"/>
    <w:rsid w:val="32BC3287"/>
    <w:rsid w:val="32DC67BF"/>
    <w:rsid w:val="32DF6F75"/>
    <w:rsid w:val="32EC51EE"/>
    <w:rsid w:val="32F26CA9"/>
    <w:rsid w:val="32F4361E"/>
    <w:rsid w:val="33174961"/>
    <w:rsid w:val="33627F5C"/>
    <w:rsid w:val="337351E8"/>
    <w:rsid w:val="33865643"/>
    <w:rsid w:val="338B19D2"/>
    <w:rsid w:val="33925D96"/>
    <w:rsid w:val="33A1422B"/>
    <w:rsid w:val="33DD78A5"/>
    <w:rsid w:val="33E74334"/>
    <w:rsid w:val="33FE5B6E"/>
    <w:rsid w:val="34306FB7"/>
    <w:rsid w:val="346E05B1"/>
    <w:rsid w:val="34781430"/>
    <w:rsid w:val="347F4EB0"/>
    <w:rsid w:val="348979BE"/>
    <w:rsid w:val="34BB756E"/>
    <w:rsid w:val="34CE72A2"/>
    <w:rsid w:val="34D4418C"/>
    <w:rsid w:val="34E96ADE"/>
    <w:rsid w:val="350607E9"/>
    <w:rsid w:val="359D67E2"/>
    <w:rsid w:val="35A87AF3"/>
    <w:rsid w:val="360949B7"/>
    <w:rsid w:val="3659703F"/>
    <w:rsid w:val="36C546D4"/>
    <w:rsid w:val="36E903C3"/>
    <w:rsid w:val="36EE59D9"/>
    <w:rsid w:val="36F86858"/>
    <w:rsid w:val="37537E51"/>
    <w:rsid w:val="376B527C"/>
    <w:rsid w:val="377F5964"/>
    <w:rsid w:val="37DC7F27"/>
    <w:rsid w:val="3801173C"/>
    <w:rsid w:val="381551E7"/>
    <w:rsid w:val="387B504A"/>
    <w:rsid w:val="389E23F2"/>
    <w:rsid w:val="38A071A7"/>
    <w:rsid w:val="38AA3B82"/>
    <w:rsid w:val="38C509BB"/>
    <w:rsid w:val="38DB0EF0"/>
    <w:rsid w:val="39445D84"/>
    <w:rsid w:val="3987236F"/>
    <w:rsid w:val="399D5494"/>
    <w:rsid w:val="39AE1450"/>
    <w:rsid w:val="39DA0497"/>
    <w:rsid w:val="3A847A34"/>
    <w:rsid w:val="3AB6680E"/>
    <w:rsid w:val="3ABE1B66"/>
    <w:rsid w:val="3AEF7F72"/>
    <w:rsid w:val="3AFD31D5"/>
    <w:rsid w:val="3B27770B"/>
    <w:rsid w:val="3B312338"/>
    <w:rsid w:val="3B541666"/>
    <w:rsid w:val="3B545102"/>
    <w:rsid w:val="3B6B584A"/>
    <w:rsid w:val="3BC74A4B"/>
    <w:rsid w:val="3BD74C8E"/>
    <w:rsid w:val="3BD763BC"/>
    <w:rsid w:val="3BE455FD"/>
    <w:rsid w:val="3BED44B1"/>
    <w:rsid w:val="3C4067A7"/>
    <w:rsid w:val="3C4340D1"/>
    <w:rsid w:val="3C6504EB"/>
    <w:rsid w:val="3C6D73A0"/>
    <w:rsid w:val="3CA90A96"/>
    <w:rsid w:val="3CC53AAF"/>
    <w:rsid w:val="3CCA24CC"/>
    <w:rsid w:val="3D3659E4"/>
    <w:rsid w:val="3D510A70"/>
    <w:rsid w:val="3D7867F0"/>
    <w:rsid w:val="3D986EB1"/>
    <w:rsid w:val="3DBD7EB3"/>
    <w:rsid w:val="3DCE0312"/>
    <w:rsid w:val="3DD7569E"/>
    <w:rsid w:val="3DDA6CB7"/>
    <w:rsid w:val="3E0C2BE9"/>
    <w:rsid w:val="3E1D4DF6"/>
    <w:rsid w:val="3E3068D7"/>
    <w:rsid w:val="3E3A1504"/>
    <w:rsid w:val="3E4E3201"/>
    <w:rsid w:val="3E570308"/>
    <w:rsid w:val="3E6D18D9"/>
    <w:rsid w:val="3E9B4987"/>
    <w:rsid w:val="3EBF7C5B"/>
    <w:rsid w:val="3EC6723B"/>
    <w:rsid w:val="3F400D9C"/>
    <w:rsid w:val="3F9D61EE"/>
    <w:rsid w:val="401036D5"/>
    <w:rsid w:val="403F1053"/>
    <w:rsid w:val="40C357E1"/>
    <w:rsid w:val="40F77B80"/>
    <w:rsid w:val="4123399D"/>
    <w:rsid w:val="41393CF5"/>
    <w:rsid w:val="414803DC"/>
    <w:rsid w:val="414B422F"/>
    <w:rsid w:val="41766CF7"/>
    <w:rsid w:val="41BB0BAE"/>
    <w:rsid w:val="41BE41FA"/>
    <w:rsid w:val="41DF336F"/>
    <w:rsid w:val="42471FE2"/>
    <w:rsid w:val="42672AE3"/>
    <w:rsid w:val="42772D26"/>
    <w:rsid w:val="429952E3"/>
    <w:rsid w:val="42E908FE"/>
    <w:rsid w:val="42F21FE1"/>
    <w:rsid w:val="430420E0"/>
    <w:rsid w:val="430B346F"/>
    <w:rsid w:val="432A5FEB"/>
    <w:rsid w:val="432E715D"/>
    <w:rsid w:val="4339622E"/>
    <w:rsid w:val="436314FD"/>
    <w:rsid w:val="43761230"/>
    <w:rsid w:val="439F577D"/>
    <w:rsid w:val="43AF0112"/>
    <w:rsid w:val="43BE4985"/>
    <w:rsid w:val="43C24475"/>
    <w:rsid w:val="43E73EDC"/>
    <w:rsid w:val="4453331F"/>
    <w:rsid w:val="446A2FDC"/>
    <w:rsid w:val="446B0669"/>
    <w:rsid w:val="44812798"/>
    <w:rsid w:val="44A45929"/>
    <w:rsid w:val="44B52F47"/>
    <w:rsid w:val="44E4041B"/>
    <w:rsid w:val="4585575A"/>
    <w:rsid w:val="45D1274E"/>
    <w:rsid w:val="45EC0A45"/>
    <w:rsid w:val="45FB202E"/>
    <w:rsid w:val="463E5DC5"/>
    <w:rsid w:val="46592743"/>
    <w:rsid w:val="4682613E"/>
    <w:rsid w:val="46905A4C"/>
    <w:rsid w:val="46955E71"/>
    <w:rsid w:val="46D11FBC"/>
    <w:rsid w:val="46DC034D"/>
    <w:rsid w:val="46E75FA1"/>
    <w:rsid w:val="46EB2882"/>
    <w:rsid w:val="46F2489E"/>
    <w:rsid w:val="474156B1"/>
    <w:rsid w:val="47537093"/>
    <w:rsid w:val="476B4739"/>
    <w:rsid w:val="47A70D1B"/>
    <w:rsid w:val="47C50090"/>
    <w:rsid w:val="48052B82"/>
    <w:rsid w:val="48240DC8"/>
    <w:rsid w:val="483F4329"/>
    <w:rsid w:val="48406C7B"/>
    <w:rsid w:val="48475535"/>
    <w:rsid w:val="4892419C"/>
    <w:rsid w:val="48BD345D"/>
    <w:rsid w:val="48C7608A"/>
    <w:rsid w:val="48D507A7"/>
    <w:rsid w:val="48FF1EE8"/>
    <w:rsid w:val="494E0559"/>
    <w:rsid w:val="496B4C67"/>
    <w:rsid w:val="498A77E3"/>
    <w:rsid w:val="499A554C"/>
    <w:rsid w:val="499F46D9"/>
    <w:rsid w:val="49B31203"/>
    <w:rsid w:val="49D942C7"/>
    <w:rsid w:val="4A325785"/>
    <w:rsid w:val="4A7933B4"/>
    <w:rsid w:val="4AAF6DD6"/>
    <w:rsid w:val="4AC71463"/>
    <w:rsid w:val="4AF55130"/>
    <w:rsid w:val="4B182C41"/>
    <w:rsid w:val="4B571947"/>
    <w:rsid w:val="4B684F5A"/>
    <w:rsid w:val="4BB70638"/>
    <w:rsid w:val="4BE34F89"/>
    <w:rsid w:val="4BED4059"/>
    <w:rsid w:val="4C00087D"/>
    <w:rsid w:val="4C274FFC"/>
    <w:rsid w:val="4C6D6F48"/>
    <w:rsid w:val="4C8449BE"/>
    <w:rsid w:val="4C8524E4"/>
    <w:rsid w:val="4C885B30"/>
    <w:rsid w:val="4C8C225D"/>
    <w:rsid w:val="4CC67484"/>
    <w:rsid w:val="4CCF550D"/>
    <w:rsid w:val="4D0478AD"/>
    <w:rsid w:val="4D9A25C7"/>
    <w:rsid w:val="4DA62712"/>
    <w:rsid w:val="4DC25072"/>
    <w:rsid w:val="4E0D578C"/>
    <w:rsid w:val="4E1E499E"/>
    <w:rsid w:val="4E28581D"/>
    <w:rsid w:val="4E645C2C"/>
    <w:rsid w:val="4E993762"/>
    <w:rsid w:val="4EB8094F"/>
    <w:rsid w:val="4F250268"/>
    <w:rsid w:val="4F4641AC"/>
    <w:rsid w:val="4F4F10AC"/>
    <w:rsid w:val="4FAB2261"/>
    <w:rsid w:val="50493828"/>
    <w:rsid w:val="50616DC4"/>
    <w:rsid w:val="50682B30"/>
    <w:rsid w:val="50CF1F80"/>
    <w:rsid w:val="50F6575E"/>
    <w:rsid w:val="50FE0AB7"/>
    <w:rsid w:val="51654692"/>
    <w:rsid w:val="519A433C"/>
    <w:rsid w:val="51D058C8"/>
    <w:rsid w:val="51D830B6"/>
    <w:rsid w:val="51F021AD"/>
    <w:rsid w:val="520D7203"/>
    <w:rsid w:val="52271947"/>
    <w:rsid w:val="52455887"/>
    <w:rsid w:val="52E00474"/>
    <w:rsid w:val="53AC0356"/>
    <w:rsid w:val="53BE7393"/>
    <w:rsid w:val="54071A30"/>
    <w:rsid w:val="54113878"/>
    <w:rsid w:val="5411465D"/>
    <w:rsid w:val="54413194"/>
    <w:rsid w:val="54556C40"/>
    <w:rsid w:val="54703A7A"/>
    <w:rsid w:val="54E3249D"/>
    <w:rsid w:val="54ED6E78"/>
    <w:rsid w:val="55012924"/>
    <w:rsid w:val="55180399"/>
    <w:rsid w:val="55366A71"/>
    <w:rsid w:val="554C1DF1"/>
    <w:rsid w:val="55833339"/>
    <w:rsid w:val="558A2919"/>
    <w:rsid w:val="55D3606E"/>
    <w:rsid w:val="56327239"/>
    <w:rsid w:val="563E640C"/>
    <w:rsid w:val="564D4072"/>
    <w:rsid w:val="56521689"/>
    <w:rsid w:val="565A053D"/>
    <w:rsid w:val="569D74FC"/>
    <w:rsid w:val="56CF0F2B"/>
    <w:rsid w:val="572A6162"/>
    <w:rsid w:val="579D2DD8"/>
    <w:rsid w:val="57A624DB"/>
    <w:rsid w:val="57B7551B"/>
    <w:rsid w:val="57CC4919"/>
    <w:rsid w:val="57D1482F"/>
    <w:rsid w:val="57D305A7"/>
    <w:rsid w:val="58472D43"/>
    <w:rsid w:val="585C6226"/>
    <w:rsid w:val="588E2720"/>
    <w:rsid w:val="58DC16DE"/>
    <w:rsid w:val="59036C6A"/>
    <w:rsid w:val="591F0745"/>
    <w:rsid w:val="59232E69"/>
    <w:rsid w:val="5A3806A7"/>
    <w:rsid w:val="5A382944"/>
    <w:rsid w:val="5AC573CD"/>
    <w:rsid w:val="5B1E422F"/>
    <w:rsid w:val="5BC052E6"/>
    <w:rsid w:val="5BE302D1"/>
    <w:rsid w:val="5C126292"/>
    <w:rsid w:val="5C361105"/>
    <w:rsid w:val="5C514191"/>
    <w:rsid w:val="5C8B3F62"/>
    <w:rsid w:val="5D0E3E30"/>
    <w:rsid w:val="5D135140"/>
    <w:rsid w:val="5D7C6FEB"/>
    <w:rsid w:val="5DBB5D65"/>
    <w:rsid w:val="5DCC7F73"/>
    <w:rsid w:val="5DE352BC"/>
    <w:rsid w:val="5DF71173"/>
    <w:rsid w:val="5E261785"/>
    <w:rsid w:val="5E3B6EA6"/>
    <w:rsid w:val="5E6956F1"/>
    <w:rsid w:val="5E7F7895"/>
    <w:rsid w:val="5EBF783E"/>
    <w:rsid w:val="5EEC63F2"/>
    <w:rsid w:val="5F3E6C4E"/>
    <w:rsid w:val="5F5F6BC4"/>
    <w:rsid w:val="5F9628C8"/>
    <w:rsid w:val="5F97635E"/>
    <w:rsid w:val="5F9A3865"/>
    <w:rsid w:val="5FCB6008"/>
    <w:rsid w:val="6018525E"/>
    <w:rsid w:val="6042451C"/>
    <w:rsid w:val="606D5311"/>
    <w:rsid w:val="60A56859"/>
    <w:rsid w:val="60CE3C62"/>
    <w:rsid w:val="60E92BEA"/>
    <w:rsid w:val="60FF240D"/>
    <w:rsid w:val="612A5B47"/>
    <w:rsid w:val="614C3178"/>
    <w:rsid w:val="62141EE8"/>
    <w:rsid w:val="62165083"/>
    <w:rsid w:val="622D1620"/>
    <w:rsid w:val="62347E94"/>
    <w:rsid w:val="6299684F"/>
    <w:rsid w:val="62E358CB"/>
    <w:rsid w:val="633D145D"/>
    <w:rsid w:val="63404C46"/>
    <w:rsid w:val="63CC234F"/>
    <w:rsid w:val="640B731B"/>
    <w:rsid w:val="642B52C7"/>
    <w:rsid w:val="64436AB5"/>
    <w:rsid w:val="64BF60D6"/>
    <w:rsid w:val="64C73D5D"/>
    <w:rsid w:val="65187A69"/>
    <w:rsid w:val="6531690D"/>
    <w:rsid w:val="65557C89"/>
    <w:rsid w:val="657D3405"/>
    <w:rsid w:val="658B24C1"/>
    <w:rsid w:val="658F5F09"/>
    <w:rsid w:val="65C37F02"/>
    <w:rsid w:val="65ED6CD8"/>
    <w:rsid w:val="65F242EE"/>
    <w:rsid w:val="66682803"/>
    <w:rsid w:val="66B85B2D"/>
    <w:rsid w:val="66EC51E2"/>
    <w:rsid w:val="67144485"/>
    <w:rsid w:val="67332E10"/>
    <w:rsid w:val="676A1537"/>
    <w:rsid w:val="67BD6B7E"/>
    <w:rsid w:val="67ED78CD"/>
    <w:rsid w:val="67FD6528"/>
    <w:rsid w:val="680D45C4"/>
    <w:rsid w:val="684B7A7E"/>
    <w:rsid w:val="685C1EF3"/>
    <w:rsid w:val="686D58E2"/>
    <w:rsid w:val="687142E8"/>
    <w:rsid w:val="68D759B6"/>
    <w:rsid w:val="691E53FA"/>
    <w:rsid w:val="692B6225"/>
    <w:rsid w:val="695C7769"/>
    <w:rsid w:val="69AC6EAA"/>
    <w:rsid w:val="69D02B99"/>
    <w:rsid w:val="69E7514E"/>
    <w:rsid w:val="6A0445F0"/>
    <w:rsid w:val="6A321D4B"/>
    <w:rsid w:val="6A670A41"/>
    <w:rsid w:val="6A7E25F5"/>
    <w:rsid w:val="6AED777A"/>
    <w:rsid w:val="6AF64881"/>
    <w:rsid w:val="6B152E9B"/>
    <w:rsid w:val="6B482C03"/>
    <w:rsid w:val="6B4A24D7"/>
    <w:rsid w:val="6B824366"/>
    <w:rsid w:val="6B91354C"/>
    <w:rsid w:val="6BD36970"/>
    <w:rsid w:val="6BF15048"/>
    <w:rsid w:val="6BF95CAB"/>
    <w:rsid w:val="6C0E2555"/>
    <w:rsid w:val="6C262F44"/>
    <w:rsid w:val="6C4603FC"/>
    <w:rsid w:val="6C7F08A6"/>
    <w:rsid w:val="6CB0280D"/>
    <w:rsid w:val="6CC562B4"/>
    <w:rsid w:val="6CCA7D73"/>
    <w:rsid w:val="6CCD7863"/>
    <w:rsid w:val="6CD97FB6"/>
    <w:rsid w:val="6CE626D3"/>
    <w:rsid w:val="6D2F7BD6"/>
    <w:rsid w:val="6D527D69"/>
    <w:rsid w:val="6E810905"/>
    <w:rsid w:val="6E982F3C"/>
    <w:rsid w:val="6EA90BA0"/>
    <w:rsid w:val="6EB011EB"/>
    <w:rsid w:val="6F0976DB"/>
    <w:rsid w:val="6F307C36"/>
    <w:rsid w:val="6F524050"/>
    <w:rsid w:val="6F5576FC"/>
    <w:rsid w:val="6F5A1CBD"/>
    <w:rsid w:val="6F6124E5"/>
    <w:rsid w:val="6F712728"/>
    <w:rsid w:val="6FAA3E8C"/>
    <w:rsid w:val="70932B72"/>
    <w:rsid w:val="70974410"/>
    <w:rsid w:val="70A64653"/>
    <w:rsid w:val="70BA1EAD"/>
    <w:rsid w:val="70EB5C72"/>
    <w:rsid w:val="71092767"/>
    <w:rsid w:val="714275DF"/>
    <w:rsid w:val="717464FF"/>
    <w:rsid w:val="719E532A"/>
    <w:rsid w:val="71AD7C63"/>
    <w:rsid w:val="71DE2CE0"/>
    <w:rsid w:val="7217613E"/>
    <w:rsid w:val="72196692"/>
    <w:rsid w:val="72323CC5"/>
    <w:rsid w:val="724C4D86"/>
    <w:rsid w:val="7252741C"/>
    <w:rsid w:val="725A00AC"/>
    <w:rsid w:val="72655E48"/>
    <w:rsid w:val="727F33AE"/>
    <w:rsid w:val="72C76B03"/>
    <w:rsid w:val="72E17BC5"/>
    <w:rsid w:val="73335F46"/>
    <w:rsid w:val="734168B5"/>
    <w:rsid w:val="734F0FD2"/>
    <w:rsid w:val="73577E87"/>
    <w:rsid w:val="736927E8"/>
    <w:rsid w:val="73B2330F"/>
    <w:rsid w:val="73DC14A1"/>
    <w:rsid w:val="73DE5EB2"/>
    <w:rsid w:val="73E96A9D"/>
    <w:rsid w:val="73F751C6"/>
    <w:rsid w:val="744D40F4"/>
    <w:rsid w:val="7480340D"/>
    <w:rsid w:val="749F02E6"/>
    <w:rsid w:val="74AC4202"/>
    <w:rsid w:val="74B60BDD"/>
    <w:rsid w:val="74DD43BC"/>
    <w:rsid w:val="755A5A0C"/>
    <w:rsid w:val="75640639"/>
    <w:rsid w:val="757B4910"/>
    <w:rsid w:val="75AE4C20"/>
    <w:rsid w:val="762F50EB"/>
    <w:rsid w:val="763C358A"/>
    <w:rsid w:val="76424E1E"/>
    <w:rsid w:val="764A3CD3"/>
    <w:rsid w:val="766D79C1"/>
    <w:rsid w:val="768129FA"/>
    <w:rsid w:val="76870A83"/>
    <w:rsid w:val="76A258BD"/>
    <w:rsid w:val="76D0242A"/>
    <w:rsid w:val="77277B70"/>
    <w:rsid w:val="772C5186"/>
    <w:rsid w:val="774F1029"/>
    <w:rsid w:val="77560455"/>
    <w:rsid w:val="77A47413"/>
    <w:rsid w:val="77BE6726"/>
    <w:rsid w:val="78085BF3"/>
    <w:rsid w:val="78133C90"/>
    <w:rsid w:val="78267E28"/>
    <w:rsid w:val="7827280F"/>
    <w:rsid w:val="78386A5C"/>
    <w:rsid w:val="785C7CED"/>
    <w:rsid w:val="78CA10FB"/>
    <w:rsid w:val="78CD25BE"/>
    <w:rsid w:val="78E81581"/>
    <w:rsid w:val="78F714E3"/>
    <w:rsid w:val="78FB5758"/>
    <w:rsid w:val="792425B9"/>
    <w:rsid w:val="794762A8"/>
    <w:rsid w:val="79DE4E5E"/>
    <w:rsid w:val="79F37E22"/>
    <w:rsid w:val="79FF6B82"/>
    <w:rsid w:val="7A0D129F"/>
    <w:rsid w:val="7A3C3932"/>
    <w:rsid w:val="7AD973D3"/>
    <w:rsid w:val="7B02692A"/>
    <w:rsid w:val="7B1B7885"/>
    <w:rsid w:val="7B4C5DF7"/>
    <w:rsid w:val="7B5829EE"/>
    <w:rsid w:val="7BD04C7A"/>
    <w:rsid w:val="7C09018C"/>
    <w:rsid w:val="7C232FFC"/>
    <w:rsid w:val="7C442F72"/>
    <w:rsid w:val="7C835849"/>
    <w:rsid w:val="7CB24380"/>
    <w:rsid w:val="7D0E6731"/>
    <w:rsid w:val="7D2B08E9"/>
    <w:rsid w:val="7D4A591B"/>
    <w:rsid w:val="7D586CD5"/>
    <w:rsid w:val="7D7C571D"/>
    <w:rsid w:val="7D90280C"/>
    <w:rsid w:val="7E3314F0"/>
    <w:rsid w:val="7E857F9E"/>
    <w:rsid w:val="7E8B4E88"/>
    <w:rsid w:val="7E8D6E52"/>
    <w:rsid w:val="7EA810DB"/>
    <w:rsid w:val="7F1B3618"/>
    <w:rsid w:val="7F536FF5"/>
    <w:rsid w:val="7F923FF5"/>
    <w:rsid w:val="7FBE4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15B441B1"/>
  <w15:docId w15:val="{F7C2F0F9-4F0D-4AAB-BA10-2360E0546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qFormat="1"/>
    <w:lsdException w:name="Table Grid" w:uiPriority="99"/>
    <w:lsdException w:name="Table Theme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qFormat/>
    <w:rPr>
      <w:sz w:val="18"/>
      <w:szCs w:val="18"/>
    </w:rPr>
  </w:style>
  <w:style w:type="paragraph" w:styleId="a5">
    <w:name w:val="footer"/>
    <w:basedOn w:val="a"/>
    <w:link w:val="a6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批注框文本 字符"/>
    <w:link w:val="a3"/>
    <w:qFormat/>
    <w:rPr>
      <w:rFonts w:ascii="Times New Roman" w:hAnsi="Times New Roman"/>
      <w:kern w:val="2"/>
      <w:sz w:val="18"/>
      <w:szCs w:val="18"/>
    </w:rPr>
  </w:style>
  <w:style w:type="character" w:customStyle="1" w:styleId="a6">
    <w:name w:val="页脚 字符"/>
    <w:link w:val="a5"/>
    <w:qFormat/>
    <w:rPr>
      <w:rFonts w:ascii="Times New Roman" w:hAnsi="Times New Roman"/>
      <w:kern w:val="2"/>
      <w:sz w:val="18"/>
      <w:szCs w:val="18"/>
    </w:rPr>
  </w:style>
  <w:style w:type="character" w:customStyle="1" w:styleId="a8">
    <w:name w:val="页眉 字符"/>
    <w:link w:val="a7"/>
    <w:qFormat/>
    <w:rPr>
      <w:rFonts w:ascii="Times New Roman" w:hAnsi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25253;&#21578;&#29983;&#25104;\template\&#33740;&#33853;&#24635;&#25968;&#27169;&#26495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89C3A7D7-5C72-46BB-AFB0-7D29E135E41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菌落总数模板</Template>
  <TotalTime>20</TotalTime>
  <Pages>1</Pages>
  <Words>491</Words>
  <Characters>831</Characters>
  <Application>Microsoft Office Word</Application>
  <DocSecurity>0</DocSecurity>
  <Lines>92</Lines>
  <Paragraphs>77</Paragraphs>
  <ScaleCrop>false</ScaleCrop>
  <Company>微软中国</Company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广东迪美生物技术有限公司 </dc:title>
  <dc:creator>D L</dc:creator>
  <cp:lastModifiedBy>yun zhu</cp:lastModifiedBy>
  <cp:revision>53</cp:revision>
  <cp:lastPrinted>2025-06-10T06:37:00Z</cp:lastPrinted>
  <dcterms:created xsi:type="dcterms:W3CDTF">2025-11-12T08:43:00Z</dcterms:created>
  <dcterms:modified xsi:type="dcterms:W3CDTF">2026-10-09T05:56:00Z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AC9E5066709342B6A17ECC4A07455C86_13</vt:lpwstr>
  </property>
  <property fmtid="{D5CDD505-2E9C-101B-9397-08002B2CF9AE}" pid="4" name="KSOTemplateDocerSaveRecord">
    <vt:lpwstr>eyJoZGlkIjoiYmUxMTJhMjNkYTgzNjRhMjI4ZDhiMGU2YTk1MTVhZDUiLCJ1c2VySWQiOiIxMTQ1Mjc5NjQxIn0=</vt:lpwstr>
  </property>
</Properties>
</file>