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05965">
      <w:pPr>
        <w:jc w:val="center"/>
        <w:rPr>
          <w:rFonts w:eastAsia="黑体"/>
          <w:sz w:val="48"/>
        </w:rPr>
      </w:pPr>
      <w:r>
        <w:rPr>
          <w:rFonts w:hint="eastAsia" w:eastAsia="黑体"/>
          <w:sz w:val="48"/>
        </w:rPr>
        <w:t>广东迪美生物技术有限公司</w:t>
      </w:r>
      <w:r>
        <w:rPr>
          <w:rFonts w:eastAsia="黑体"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06327C">
                            <w:pPr>
                              <w:ind w:firstLine="720" w:firstLineChars="3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NO：</w:t>
                            </w:r>
                            <w:bookmarkStart w:id="10" w:name="p1页面样品编号"/>
                            <w:bookmarkEnd w:id="10"/>
                            <w:r>
                              <w:rPr>
                                <w:sz w:val="24"/>
                              </w:rPr>
                              <w:t>{单号}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6ECB825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053D51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B21AD1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5FA22DF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818A4D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478D885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B174F72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84F75D3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B67D5F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988A5C0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A4B66A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9AD0AF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6E89EBA9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C2295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15BAFC57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16F593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7BD807E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BF75DDA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BD86C9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1pt;margin-top:-31.2pt;height:23.4pt;width:194.25pt;z-index:251659264;mso-width-relative:page;mso-height-relative:page;" fillcolor="#FFFFFF" filled="t" stroked="f" coordsize="21600,21600" o:gfxdata="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Ndk0NkAAAALAQAADwAAAAAAAAABACAAAAAiAAAAZHJzL2Rvd25yZXYu&#10;eG1sUEsBAhQAFAAAAAgAh07iQLUbSW8zAgAARgQAAA4AAAAAAAAAAQAgAAAAKA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E06327C">
                      <w:pPr>
                        <w:ind w:firstLine="720" w:firstLineChars="30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NO：</w:t>
                      </w:r>
                      <w:bookmarkStart w:id="10" w:name="p1页面样品编号"/>
                      <w:bookmarkEnd w:id="10"/>
                      <w:r>
                        <w:rPr>
                          <w:sz w:val="24"/>
                        </w:rPr>
                        <w:t>{单号}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6ECB8254">
                      <w:pPr>
                        <w:rPr>
                          <w:sz w:val="24"/>
                        </w:rPr>
                      </w:pPr>
                    </w:p>
                    <w:p w14:paraId="1053D511">
                      <w:pPr>
                        <w:rPr>
                          <w:sz w:val="24"/>
                        </w:rPr>
                      </w:pPr>
                    </w:p>
                    <w:p w14:paraId="7B21AD16">
                      <w:pPr>
                        <w:rPr>
                          <w:sz w:val="24"/>
                        </w:rPr>
                      </w:pPr>
                    </w:p>
                    <w:p w14:paraId="55FA22DF">
                      <w:pPr>
                        <w:rPr>
                          <w:sz w:val="24"/>
                        </w:rPr>
                      </w:pPr>
                    </w:p>
                    <w:p w14:paraId="7818A4D8">
                      <w:pPr>
                        <w:rPr>
                          <w:sz w:val="24"/>
                        </w:rPr>
                      </w:pPr>
                    </w:p>
                    <w:p w14:paraId="6478D885">
                      <w:pPr>
                        <w:rPr>
                          <w:sz w:val="24"/>
                        </w:rPr>
                      </w:pPr>
                    </w:p>
                    <w:p w14:paraId="0B174F72">
                      <w:pPr>
                        <w:rPr>
                          <w:sz w:val="24"/>
                        </w:rPr>
                      </w:pPr>
                    </w:p>
                    <w:p w14:paraId="184F75D3">
                      <w:pPr>
                        <w:rPr>
                          <w:sz w:val="24"/>
                        </w:rPr>
                      </w:pPr>
                    </w:p>
                    <w:p w14:paraId="3B67D5FA">
                      <w:pPr>
                        <w:rPr>
                          <w:sz w:val="24"/>
                        </w:rPr>
                      </w:pPr>
                    </w:p>
                    <w:p w14:paraId="1988A5C0">
                      <w:pPr>
                        <w:rPr>
                          <w:sz w:val="24"/>
                        </w:rPr>
                      </w:pPr>
                    </w:p>
                    <w:p w14:paraId="2A4B66A1">
                      <w:pPr>
                        <w:rPr>
                          <w:sz w:val="24"/>
                        </w:rPr>
                      </w:pPr>
                    </w:p>
                    <w:p w14:paraId="29AD0AF4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6E89EBA9">
                      <w:pPr>
                        <w:rPr>
                          <w:sz w:val="24"/>
                        </w:rPr>
                      </w:pPr>
                    </w:p>
                    <w:p w14:paraId="3C2295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15BAFC57">
                      <w:pPr>
                        <w:rPr>
                          <w:sz w:val="24"/>
                        </w:rPr>
                      </w:pPr>
                    </w:p>
                    <w:p w14:paraId="416F5931">
                      <w:pPr>
                        <w:rPr>
                          <w:sz w:val="24"/>
                        </w:rPr>
                      </w:pPr>
                    </w:p>
                    <w:p w14:paraId="67BD807E">
                      <w:pPr>
                        <w:rPr>
                          <w:sz w:val="24"/>
                        </w:rPr>
                      </w:pPr>
                    </w:p>
                    <w:p w14:paraId="6BF75DDA">
                      <w:pPr>
                        <w:rPr>
                          <w:sz w:val="24"/>
                        </w:rPr>
                      </w:pPr>
                    </w:p>
                    <w:p w14:paraId="0BD86C9C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</w:p>
    <w:p w14:paraId="25324CF6">
      <w:pPr>
        <w:ind w:right="357" w:rightChars="170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hint="eastAsia" w:eastAsia="黑体"/>
        </w:rPr>
        <w:t>DIMEI BIOLOGICAL TECHNOLOGY CO.,LTD</w:t>
      </w:r>
    </w:p>
    <w:p w14:paraId="15BF47F8">
      <w:pPr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>分 析 检 测 报 告</w:t>
      </w:r>
    </w:p>
    <w:p w14:paraId="6638BD53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29C3F6E4">
      <w:pPr>
        <w:jc w:val="center"/>
        <w:rPr>
          <w:rFonts w:eastAsia="黑体"/>
          <w:sz w:val="28"/>
        </w:rPr>
      </w:pPr>
    </w:p>
    <w:p w14:paraId="5DE34538">
      <w:pPr>
        <w:jc w:val="center"/>
        <w:rPr>
          <w:rFonts w:eastAsia="黑体"/>
          <w:sz w:val="28"/>
        </w:rPr>
      </w:pPr>
    </w:p>
    <w:p w14:paraId="72E35E9D">
      <w:pPr>
        <w:spacing w:before="120" w:line="240" w:lineRule="exact"/>
        <w:rPr>
          <w:rFonts w:hint="eastAsia" w:ascii="宋体" w:hAnsi="宋体"/>
          <w:b/>
          <w:sz w:val="30"/>
          <w:u w:val="single"/>
        </w:rPr>
      </w:pPr>
    </w:p>
    <w:p w14:paraId="17B1B51C">
      <w:pPr>
        <w:spacing w:before="120" w:line="240" w:lineRule="exact"/>
        <w:rPr>
          <w:rFonts w:hint="eastAsia" w:ascii="宋体" w:hAnsi="宋体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727"/>
      </w:tblGrid>
      <w:tr w14:paraId="1B912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2235" w:type="dxa"/>
            <w:vAlign w:val="center"/>
          </w:tcPr>
          <w:p w14:paraId="177DA141">
            <w:pPr>
              <w:spacing w:line="320" w:lineRule="exact"/>
              <w:rPr>
                <w:rFonts w:hint="eastAsia" w:ascii="宋体" w:hAnsi="宋体"/>
                <w:sz w:val="28"/>
              </w:rPr>
            </w:pPr>
            <w:bookmarkStart w:id="0" w:name="p1样品名称" w:colFirst="1" w:colLast="1"/>
            <w:r>
              <w:rPr>
                <w:rFonts w:hint="eastAsia" w:ascii="宋体" w:hAnsi="宋体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color="auto" w:sz="4" w:space="0"/>
            </w:tcBorders>
          </w:tcPr>
          <w:p w14:paraId="49A0094A">
            <w:pPr>
              <w:spacing w:line="320" w:lineRule="exact"/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{样品名称}</w:t>
            </w:r>
          </w:p>
        </w:tc>
      </w:tr>
      <w:bookmarkEnd w:id="0"/>
      <w:tr w14:paraId="71225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2B2E9E3F">
            <w:pPr>
              <w:spacing w:line="320" w:lineRule="exact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color="auto" w:sz="4" w:space="0"/>
            </w:tcBorders>
          </w:tcPr>
          <w:p w14:paraId="367993A8">
            <w:pPr>
              <w:spacing w:line="320" w:lineRule="exact"/>
              <w:jc w:val="center"/>
              <w:rPr>
                <w:rFonts w:hint="eastAsia" w:ascii="宋体" w:hAnsi="宋体"/>
                <w:sz w:val="28"/>
              </w:rPr>
            </w:pPr>
          </w:p>
        </w:tc>
      </w:tr>
    </w:tbl>
    <w:p w14:paraId="4CE72356">
      <w:pPr>
        <w:spacing w:line="320" w:lineRule="exact"/>
        <w:jc w:val="center"/>
        <w:rPr>
          <w:rFonts w:hint="eastAsia" w:ascii="宋体" w:hAnsi="宋体"/>
          <w:sz w:val="28"/>
        </w:rPr>
      </w:pPr>
    </w:p>
    <w:p w14:paraId="5A4370A2">
      <w:pPr>
        <w:spacing w:line="320" w:lineRule="exact"/>
        <w:rPr>
          <w:rFonts w:eastAsia="黑体"/>
          <w:sz w:val="24"/>
        </w:rPr>
      </w:pPr>
    </w:p>
    <w:p w14:paraId="6844E13F">
      <w:pPr>
        <w:spacing w:line="320" w:lineRule="exact"/>
        <w:rPr>
          <w:rFonts w:eastAsia="黑体"/>
          <w:sz w:val="24"/>
        </w:rPr>
      </w:pPr>
    </w:p>
    <w:p w14:paraId="35822B64">
      <w:pPr>
        <w:spacing w:before="120" w:line="240" w:lineRule="exact"/>
        <w:rPr>
          <w:rFonts w:hint="eastAsia" w:ascii="宋体" w:hAnsi="宋体"/>
          <w:bCs/>
          <w:sz w:val="24"/>
          <w:u w:val="single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727"/>
      </w:tblGrid>
      <w:tr w14:paraId="2FF3D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5DC77EAE">
            <w:pPr>
              <w:spacing w:line="320" w:lineRule="exact"/>
              <w:rPr>
                <w:rFonts w:hint="eastAsia" w:ascii="宋体" w:hAnsi="宋体"/>
                <w:sz w:val="28"/>
              </w:rPr>
            </w:pPr>
            <w:bookmarkStart w:id="1" w:name="p1送样单位" w:colFirst="1" w:colLast="1"/>
            <w:r>
              <w:rPr>
                <w:rFonts w:hint="eastAsia" w:ascii="宋体" w:hAnsi="宋体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color="auto" w:sz="4" w:space="0"/>
            </w:tcBorders>
          </w:tcPr>
          <w:p w14:paraId="4953D3DE">
            <w:pPr>
              <w:spacing w:line="320" w:lineRule="exact"/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{客户名}</w:t>
            </w:r>
          </w:p>
        </w:tc>
      </w:tr>
      <w:bookmarkEnd w:id="1"/>
      <w:tr w14:paraId="22043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37E8E731">
            <w:pPr>
              <w:spacing w:line="320" w:lineRule="exact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color="auto" w:sz="4" w:space="0"/>
            </w:tcBorders>
          </w:tcPr>
          <w:p w14:paraId="7CFA1BAA">
            <w:pPr>
              <w:spacing w:line="320" w:lineRule="exact"/>
              <w:jc w:val="center"/>
              <w:rPr>
                <w:rFonts w:hint="eastAsia" w:ascii="宋体" w:hAnsi="宋体"/>
                <w:sz w:val="28"/>
              </w:rPr>
            </w:pPr>
          </w:p>
        </w:tc>
      </w:tr>
    </w:tbl>
    <w:p w14:paraId="1622BD23">
      <w:pPr>
        <w:spacing w:before="120" w:line="240" w:lineRule="exact"/>
        <w:jc w:val="center"/>
        <w:rPr>
          <w:rFonts w:hint="eastAsia" w:ascii="宋体" w:hAnsi="宋体"/>
          <w:bCs/>
          <w:sz w:val="28"/>
        </w:rPr>
      </w:pPr>
    </w:p>
    <w:p w14:paraId="4DBEB80A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28A726AF">
      <w:pPr>
        <w:spacing w:before="120" w:line="24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</w:t>
      </w:r>
    </w:p>
    <w:p w14:paraId="2F83D341">
      <w:pPr>
        <w:spacing w:before="120" w:line="240" w:lineRule="exact"/>
        <w:rPr>
          <w:rFonts w:ascii="黑体" w:eastAsia="黑体"/>
          <w:sz w:val="24"/>
        </w:rPr>
      </w:pPr>
    </w:p>
    <w:p w14:paraId="6F4C299F">
      <w:pPr>
        <w:spacing w:line="320" w:lineRule="exact"/>
        <w:jc w:val="left"/>
        <w:rPr>
          <w:rFonts w:eastAsia="黑体"/>
        </w:rPr>
      </w:pPr>
    </w:p>
    <w:p w14:paraId="57E59DC4">
      <w:pPr>
        <w:spacing w:before="120" w:line="240" w:lineRule="exact"/>
        <w:jc w:val="lef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hint="eastAsia" w:ascii="宋体" w:hAnsi="宋体"/>
          <w:sz w:val="28"/>
        </w:rPr>
        <w:t xml:space="preserve"> 址:   广东省广州市黄埔区瑞和路39号F1栋501房</w:t>
      </w:r>
    </w:p>
    <w:p w14:paraId="1EE23C5A">
      <w:pPr>
        <w:spacing w:before="120" w:line="240" w:lineRule="exact"/>
        <w:ind w:left="1680" w:hanging="1680" w:hangingChars="600"/>
        <w:jc w:val="left"/>
        <w:rPr>
          <w:rFonts w:hint="eastAsia" w:ascii="宋体" w:hAnsi="宋体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6831FB7F">
      <w:pPr>
        <w:spacing w:before="120" w:line="240" w:lineRule="exact"/>
        <w:jc w:val="left"/>
        <w:rPr>
          <w:rFonts w:hint="eastAsia" w:ascii="宋体" w:hAnsi="宋体"/>
          <w:spacing w:val="40"/>
          <w:sz w:val="28"/>
        </w:rPr>
      </w:pPr>
      <w:r>
        <w:rPr>
          <w:rFonts w:hint="eastAsia" w:ascii="宋体" w:hAnsi="宋体"/>
          <w:sz w:val="28"/>
        </w:rPr>
        <w:t xml:space="preserve">邮政编码: 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608A16D2">
      <w:pPr>
        <w:spacing w:before="120" w:line="240" w:lineRule="exact"/>
        <w:jc w:val="lef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hint="eastAsia" w:ascii="宋体" w:hAnsi="宋体"/>
          <w:sz w:val="28"/>
        </w:rPr>
        <w:t xml:space="preserve">  </w:t>
      </w:r>
      <w:r>
        <w:rPr>
          <w:rFonts w:hint="eastAsia" w:ascii="宋体" w:hAnsi="宋体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2C9A4E68">
      <w:pPr>
        <w:spacing w:before="120" w:line="460" w:lineRule="exac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>电 话:  (020)87688093 37656677</w:t>
      </w:r>
    </w:p>
    <w:p w14:paraId="36BEB6A3">
      <w:pPr>
        <w:spacing w:line="460" w:lineRule="exac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>传 真:  (020)87685989</w:t>
      </w:r>
    </w:p>
    <w:p w14:paraId="4D71504C">
      <w:pPr>
        <w:spacing w:line="460" w:lineRule="exact"/>
        <w:rPr>
          <w:rFonts w:hint="eastAsia" w:ascii="宋体" w:hAnsi="宋体"/>
          <w:sz w:val="28"/>
        </w:rPr>
      </w:pPr>
    </w:p>
    <w:p w14:paraId="0F225F96">
      <w:pPr>
        <w:spacing w:line="460" w:lineRule="exact"/>
        <w:rPr>
          <w:rFonts w:hint="eastAsia" w:ascii="宋体" w:hAnsi="宋体"/>
          <w:sz w:val="28"/>
        </w:rPr>
      </w:pPr>
    </w:p>
    <w:p w14:paraId="34B9A727">
      <w:pPr>
        <w:spacing w:line="460" w:lineRule="exact"/>
        <w:rPr>
          <w:rFonts w:hint="eastAsia" w:ascii="宋体" w:hAnsi="宋体"/>
          <w:sz w:val="28"/>
        </w:rPr>
      </w:pPr>
    </w:p>
    <w:p w14:paraId="514E5CB5">
      <w:pPr>
        <w:spacing w:line="460" w:lineRule="exact"/>
        <w:rPr>
          <w:rFonts w:hint="eastAsia" w:ascii="宋体" w:hAnsi="宋体"/>
          <w:sz w:val="28"/>
        </w:rPr>
      </w:pPr>
    </w:p>
    <w:p w14:paraId="464767EA">
      <w:pPr>
        <w:spacing w:line="460" w:lineRule="exact"/>
        <w:rPr>
          <w:rFonts w:hint="eastAsia" w:ascii="宋体" w:hAnsi="宋体"/>
          <w:sz w:val="28"/>
        </w:rPr>
      </w:pPr>
    </w:p>
    <w:p w14:paraId="3C6A65E2">
      <w:pPr>
        <w:spacing w:line="460" w:lineRule="exact"/>
        <w:rPr>
          <w:rFonts w:hint="eastAsia" w:ascii="宋体" w:hAnsi="宋体"/>
          <w:sz w:val="28"/>
        </w:rPr>
      </w:pPr>
    </w:p>
    <w:p w14:paraId="58D35BD4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t>广东迪美生物技术有限公司</w:t>
      </w:r>
    </w:p>
    <w:p w14:paraId="3F76ADDB">
      <w:pPr>
        <w:ind w:right="-35"/>
        <w:jc w:val="right"/>
        <w:rPr>
          <w:rFonts w:ascii="宋体"/>
          <w:b/>
        </w:rPr>
      </w:pPr>
      <w:r>
        <w:rPr>
          <w:rFonts w:hint="eastAsia" w:ascii="宋体"/>
        </w:rPr>
        <w:t>NO：</w:t>
      </w:r>
      <w:bookmarkStart w:id="2" w:name="p2页面样品编号"/>
      <w:bookmarkEnd w:id="2"/>
      <w:r>
        <w:rPr>
          <w:rFonts w:ascii="宋体"/>
        </w:rPr>
        <w:t>{单号}</w:t>
      </w:r>
      <w:r>
        <w:rPr>
          <w:rFonts w:hint="eastAsia" w:ascii="宋体"/>
        </w:rPr>
        <w:t>号</w:t>
      </w:r>
    </w:p>
    <w:p w14:paraId="46F87C3B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</w:t>
      </w:r>
    </w:p>
    <w:p w14:paraId="45C2BCD3">
      <w:pPr>
        <w:rPr>
          <w:rFonts w:ascii="宋体"/>
          <w:b/>
        </w:rPr>
      </w:pPr>
    </w:p>
    <w:tbl>
      <w:tblPr>
        <w:tblStyle w:val="5"/>
        <w:tblW w:w="99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14:paraId="2ED3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260" w:type="dxa"/>
            <w:gridSpan w:val="2"/>
          </w:tcPr>
          <w:p w14:paraId="5AD2B8E0">
            <w:pPr>
              <w:jc w:val="left"/>
              <w:rPr>
                <w:rFonts w:ascii="宋体"/>
                <w:b/>
              </w:rPr>
            </w:pPr>
            <w:bookmarkStart w:id="3" w:name="p2样品名称" w:colFirst="1" w:colLast="1"/>
            <w:r>
              <w:rPr>
                <w:rFonts w:hint="eastAsia" w:ascii="宋体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color="auto" w:sz="4" w:space="0"/>
            </w:tcBorders>
          </w:tcPr>
          <w:p w14:paraId="610B5B7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0BC1BCC1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color="auto" w:sz="4" w:space="0"/>
            </w:tcBorders>
          </w:tcPr>
          <w:p w14:paraId="2272F2A2">
            <w:pPr>
              <w:jc w:val="center"/>
              <w:rPr>
                <w:rFonts w:ascii="宋体"/>
                <w:sz w:val="24"/>
                <w:highlight w:val="yellow"/>
              </w:rPr>
            </w:pPr>
            <w:r>
              <w:rPr>
                <w:rFonts w:hint="eastAsia" w:ascii="宋体"/>
                <w:sz w:val="24"/>
              </w:rPr>
              <w:t>{样品来源及数量}</w:t>
            </w:r>
          </w:p>
        </w:tc>
      </w:tr>
      <w:bookmarkEnd w:id="3"/>
      <w:tr w14:paraId="525F7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7081E327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41F4409C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14:paraId="675B9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33F744BF">
            <w:pPr>
              <w:jc w:val="left"/>
              <w:rPr>
                <w:rFonts w:ascii="宋体"/>
                <w:b/>
              </w:rPr>
            </w:pPr>
            <w:bookmarkStart w:id="4" w:name="p2委托单位" w:colFirst="1" w:colLast="1"/>
            <w:bookmarkStart w:id="5" w:name="p2接样日期" w:colFirst="3" w:colLast="3"/>
            <w:r>
              <w:rPr>
                <w:rFonts w:hint="eastAsia" w:ascii="宋体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color="auto" w:sz="4" w:space="0"/>
            </w:tcBorders>
          </w:tcPr>
          <w:p w14:paraId="30151C4B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{客户名}</w:t>
            </w:r>
          </w:p>
        </w:tc>
        <w:tc>
          <w:tcPr>
            <w:tcW w:w="1245" w:type="dxa"/>
            <w:gridSpan w:val="2"/>
          </w:tcPr>
          <w:p w14:paraId="34EB38F9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color="auto" w:sz="4" w:space="0"/>
            </w:tcBorders>
          </w:tcPr>
          <w:p w14:paraId="3EF5662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4"/>
      <w:bookmarkEnd w:id="5"/>
      <w:tr w14:paraId="2173F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41126FA8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7B525AD7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14:paraId="27F96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</w:tcPr>
          <w:p w14:paraId="77CB209D">
            <w:pPr>
              <w:jc w:val="left"/>
              <w:rPr>
                <w:rFonts w:ascii="宋体"/>
                <w:b/>
              </w:rPr>
            </w:pPr>
            <w:bookmarkStart w:id="6" w:name="p2检测日期" w:colFirst="3" w:colLast="3"/>
            <w:bookmarkStart w:id="7" w:name="p2检测项目" w:colFirst="1" w:colLast="1"/>
            <w:r>
              <w:rPr>
                <w:rFonts w:hint="eastAsia" w:ascii="宋体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color="auto" w:sz="4" w:space="0"/>
            </w:tcBorders>
          </w:tcPr>
          <w:p w14:paraId="46AF2776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微生物检验</w:t>
            </w:r>
          </w:p>
        </w:tc>
        <w:tc>
          <w:tcPr>
            <w:tcW w:w="1230" w:type="dxa"/>
          </w:tcPr>
          <w:p w14:paraId="4889C098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color="auto" w:sz="4" w:space="0"/>
            </w:tcBorders>
          </w:tcPr>
          <w:p w14:paraId="67AE622E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6"/>
      <w:bookmarkEnd w:id="7"/>
      <w:tr w14:paraId="638B3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26B80903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7D3E8BEE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14:paraId="29791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500" w:type="dxa"/>
            <w:gridSpan w:val="3"/>
          </w:tcPr>
          <w:p w14:paraId="6E42BFA3">
            <w:pPr>
              <w:jc w:val="left"/>
              <w:rPr>
                <w:sz w:val="18"/>
              </w:rPr>
            </w:pPr>
            <w:bookmarkStart w:id="8" w:name="p2签发日期" w:colFirst="3" w:colLast="4"/>
            <w:r>
              <w:rPr>
                <w:rFonts w:hint="eastAsia" w:ascii="宋体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color="auto" w:sz="4" w:space="0"/>
            </w:tcBorders>
          </w:tcPr>
          <w:p w14:paraId="11BEB4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{单号}</w:t>
            </w:r>
          </w:p>
        </w:tc>
        <w:tc>
          <w:tcPr>
            <w:tcW w:w="1230" w:type="dxa"/>
          </w:tcPr>
          <w:p w14:paraId="5C29BA6A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color="auto" w:sz="4" w:space="0"/>
            </w:tcBorders>
          </w:tcPr>
          <w:p w14:paraId="47E14DF9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{签发日期}</w:t>
            </w:r>
          </w:p>
        </w:tc>
      </w:tr>
      <w:bookmarkEnd w:id="8"/>
      <w:tr w14:paraId="2446D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2699B44D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71A6BA52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14:paraId="19578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gridSpan w:val="4"/>
          </w:tcPr>
          <w:p w14:paraId="4DF98B04">
            <w:pPr>
              <w:jc w:val="left"/>
              <w:rPr>
                <w:sz w:val="18"/>
              </w:rPr>
            </w:pPr>
            <w:bookmarkStart w:id="9" w:name="p2检测依据与分析方法" w:colFirst="1" w:colLast="1"/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hint="eastAsia" w:ascii="Book Antiqua" w:hAnsi="Book Antiqu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color="auto" w:sz="4" w:space="0"/>
            </w:tcBorders>
          </w:tcPr>
          <w:p w14:paraId="7956FDE7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{检测标准}</w:t>
            </w:r>
          </w:p>
        </w:tc>
      </w:tr>
      <w:bookmarkEnd w:id="9"/>
      <w:tr w14:paraId="5932F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2" w:type="dxa"/>
            <w:gridSpan w:val="9"/>
          </w:tcPr>
          <w:p w14:paraId="4D9145E3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14551B04">
      <w:pPr>
        <w:jc w:val="center"/>
        <w:rPr>
          <w:sz w:val="18"/>
        </w:rPr>
      </w:pPr>
      <w:r>
        <w:rPr>
          <w:rFonts w:hint="eastAsia" w:ascii="Book Antiqua" w:hAnsi="Book Antiqua"/>
          <w:b/>
          <w:bCs/>
          <w:sz w:val="30"/>
        </w:rPr>
        <w:t>分 析 检 测 结 果</w:t>
      </w:r>
    </w:p>
    <w:p w14:paraId="1FFA2B24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Style w:val="5"/>
        <w:tblW w:w="10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564"/>
        <w:gridCol w:w="1602"/>
        <w:gridCol w:w="704"/>
        <w:gridCol w:w="2244"/>
        <w:gridCol w:w="218"/>
        <w:gridCol w:w="3166"/>
      </w:tblGrid>
      <w:tr w14:paraId="7745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62" w:type="dxa"/>
            <w:tcBorders>
              <w:bottom w:val="single" w:color="auto" w:sz="4" w:space="0"/>
            </w:tcBorders>
            <w:vAlign w:val="center"/>
          </w:tcPr>
          <w:p w14:paraId="5B55D0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387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3B288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224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8F506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菌落总数（cfu/g）</w:t>
            </w:r>
          </w:p>
        </w:tc>
        <w:tc>
          <w:tcPr>
            <w:tcW w:w="338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0CA5E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霉菌及酵母菌总数（cfu/g）</w:t>
            </w:r>
          </w:p>
        </w:tc>
      </w:tr>
      <w:tr w14:paraId="7025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62" w:type="dxa"/>
          </w:tcPr>
          <w:p w14:paraId="42810952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{#菌落总数数据表}{序号}</w:t>
            </w:r>
          </w:p>
        </w:tc>
        <w:tc>
          <w:tcPr>
            <w:tcW w:w="3870" w:type="dxa"/>
            <w:gridSpan w:val="3"/>
            <w:vAlign w:val="center"/>
          </w:tcPr>
          <w:p w14:paraId="6B4F5E10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{样品名称}</w:t>
            </w:r>
          </w:p>
        </w:tc>
        <w:tc>
          <w:tcPr>
            <w:tcW w:w="2244" w:type="dxa"/>
            <w:vAlign w:val="center"/>
          </w:tcPr>
          <w:p w14:paraId="5ED86C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{细菌总数(CFU/g)}</w:t>
            </w:r>
          </w:p>
        </w:tc>
        <w:tc>
          <w:tcPr>
            <w:tcW w:w="3384" w:type="dxa"/>
            <w:gridSpan w:val="2"/>
            <w:vAlign w:val="center"/>
          </w:tcPr>
          <w:p w14:paraId="2FC33DC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{真菌总数(CFU/</w:t>
            </w:r>
            <w:bookmarkStart w:id="11" w:name="_GoBack"/>
            <w:bookmarkEnd w:id="11"/>
            <w:r>
              <w:rPr>
                <w:rFonts w:hint="eastAsia"/>
                <w:sz w:val="24"/>
              </w:rPr>
              <w:t>g)}</w:t>
            </w:r>
            <w:r>
              <w:rPr>
                <w:sz w:val="24"/>
              </w:rPr>
              <w:t>{引用}{/菌落总数数据表}</w:t>
            </w:r>
          </w:p>
        </w:tc>
      </w:tr>
      <w:tr w14:paraId="0F71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62" w:type="dxa"/>
            <w:vAlign w:val="center"/>
          </w:tcPr>
          <w:p w14:paraId="73914C00">
            <w:pPr>
              <w:jc w:val="center"/>
              <w:rPr>
                <w:sz w:val="24"/>
              </w:rPr>
            </w:pPr>
          </w:p>
        </w:tc>
        <w:tc>
          <w:tcPr>
            <w:tcW w:w="9498" w:type="dxa"/>
            <w:gridSpan w:val="6"/>
            <w:vAlign w:val="center"/>
          </w:tcPr>
          <w:p w14:paraId="281D8487">
            <w:pPr>
              <w:jc w:val="center"/>
              <w:rPr>
                <w:sz w:val="24"/>
              </w:rPr>
            </w:pPr>
          </w:p>
        </w:tc>
      </w:tr>
      <w:tr w14:paraId="473A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Borders>
              <w:bottom w:val="single" w:color="auto" w:sz="4" w:space="0"/>
            </w:tcBorders>
          </w:tcPr>
          <w:p w14:paraId="214AC020">
            <w:pPr>
              <w:spacing w:line="240" w:lineRule="atLeast"/>
              <w:jc w:val="center"/>
              <w:rPr>
                <w:b/>
                <w:bCs/>
              </w:rPr>
            </w:pPr>
          </w:p>
        </w:tc>
        <w:tc>
          <w:tcPr>
            <w:tcW w:w="1564" w:type="dxa"/>
            <w:tcBorders>
              <w:bottom w:val="single" w:color="auto" w:sz="4" w:space="0"/>
            </w:tcBorders>
          </w:tcPr>
          <w:p w14:paraId="4BB9526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-5080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1" o:spid="_x0000_s1026" o:spt="203" style="position:absolute;left:0pt;margin-left:23.5pt;margin-top:-0.4pt;height:102pt;width:429.9pt;z-index:-251656192;mso-width-relative:page;mso-height-relative:page;" coordorigin="1710,12971" coordsize="8598,2040" o:gfxdata="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">
                      <o:lock v:ext="edit" aspectratio="f"/>
                      <v:shape id="Picture 672" o:spid="_x0000_s1026" o:spt="75" type="#_x0000_t75" style="position:absolute;left:1710;top:13594;height:939;width:1922;" filled="f" o:preferrelative="t" stroked="f" coordsize="21600,21600" o:gfxdata="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/6&#10;Xs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0" gain="163840f" blacklevel="0f" o:title=""/>
                        <o:lock v:ext="edit" aspectratio="t"/>
                      </v:shape>
                      <v:shape id="图片 654" o:spid="_x0000_s1026" o:spt="75" type="#_x0000_t75" style="position:absolute;left:5031;top:13609;height:884;width:1920;" filled="f" o:preferrelative="t" stroked="f" coordsize="21600,21600" o:gfxdata="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e+ar&#10;wAAAAOA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1" o:title=""/>
                        <o:lock v:ext="edit" aspectratio="t"/>
                      </v:shape>
                      <v:shape id="图片 540" o:spid="_x0000_s1026" o:spt="75" type="#_x0000_t75" style="position:absolute;left:8268;top:12971;height:2040;width:2040;" filled="f" o:preferrelative="t" stroked="f" coordsize="21600,21600" o:gfxdata="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8&#10;z4L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4"/>
              </w:rPr>
              <w:t>备 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7934" w:type="dxa"/>
            <w:gridSpan w:val="5"/>
            <w:tcBorders>
              <w:bottom w:val="single" w:color="auto" w:sz="4" w:space="0"/>
            </w:tcBorders>
          </w:tcPr>
          <w:p w14:paraId="1F9C38C1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14:paraId="54FF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62" w:type="dxa"/>
            <w:tcBorders>
              <w:top w:val="single" w:color="auto" w:sz="4" w:space="0"/>
            </w:tcBorders>
          </w:tcPr>
          <w:p w14:paraId="176E9B6D">
            <w:pPr>
              <w:ind w:firstLine="120" w:firstLineChars="50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3166" w:type="dxa"/>
            <w:gridSpan w:val="2"/>
            <w:tcBorders>
              <w:top w:val="single" w:color="auto" w:sz="4" w:space="0"/>
            </w:tcBorders>
          </w:tcPr>
          <w:p w14:paraId="094D5621">
            <w:pPr>
              <w:rPr>
                <w:rFonts w:hint="eastAsia" w:ascii="宋体" w:hAnsi="宋体" w:cs="宋体"/>
                <w:sz w:val="24"/>
              </w:rPr>
            </w:pPr>
          </w:p>
          <w:p w14:paraId="76EDE5EF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检测人：</w:t>
            </w:r>
          </w:p>
        </w:tc>
        <w:tc>
          <w:tcPr>
            <w:tcW w:w="3166" w:type="dxa"/>
            <w:gridSpan w:val="3"/>
            <w:tcBorders>
              <w:top w:val="single" w:color="auto" w:sz="4" w:space="0"/>
            </w:tcBorders>
          </w:tcPr>
          <w:p w14:paraId="1F9AF9A3">
            <w:pPr>
              <w:ind w:firstLine="120" w:firstLineChars="50"/>
              <w:rPr>
                <w:rFonts w:hint="eastAsia" w:ascii="宋体" w:hAnsi="宋体" w:cs="宋体"/>
                <w:sz w:val="24"/>
              </w:rPr>
            </w:pPr>
          </w:p>
          <w:p w14:paraId="1767A6C7">
            <w:pPr>
              <w:ind w:firstLine="120" w:firstLineChars="5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审核：</w:t>
            </w:r>
          </w:p>
        </w:tc>
        <w:tc>
          <w:tcPr>
            <w:tcW w:w="3166" w:type="dxa"/>
            <w:tcBorders>
              <w:top w:val="single" w:color="auto" w:sz="4" w:space="0"/>
            </w:tcBorders>
          </w:tcPr>
          <w:p w14:paraId="7E75DB7C">
            <w:pPr>
              <w:ind w:firstLine="120" w:firstLineChars="50"/>
              <w:rPr>
                <w:rFonts w:hint="eastAsia" w:ascii="宋体" w:hAnsi="宋体" w:cs="宋体"/>
                <w:sz w:val="24"/>
              </w:rPr>
            </w:pPr>
          </w:p>
          <w:p w14:paraId="0A7210EC">
            <w:pPr>
              <w:ind w:firstLine="120" w:firstLineChars="5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盖章：</w:t>
            </w:r>
          </w:p>
        </w:tc>
      </w:tr>
      <w:tr w14:paraId="6F6F9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</w:tcPr>
          <w:p w14:paraId="77026B33">
            <w:pPr>
              <w:rPr>
                <w:sz w:val="24"/>
              </w:rPr>
            </w:pPr>
          </w:p>
        </w:tc>
        <w:tc>
          <w:tcPr>
            <w:tcW w:w="3166" w:type="dxa"/>
            <w:gridSpan w:val="2"/>
          </w:tcPr>
          <w:p w14:paraId="32D7866E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66" w:type="dxa"/>
            <w:gridSpan w:val="3"/>
          </w:tcPr>
          <w:p w14:paraId="114CEA07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166" w:type="dxa"/>
          </w:tcPr>
          <w:p w14:paraId="4EBACDA2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2711B0DB">
      <w:pPr>
        <w:spacing w:line="400" w:lineRule="exact"/>
        <w:jc w:val="center"/>
        <w:rPr>
          <w:szCs w:val="21"/>
        </w:rPr>
      </w:pPr>
    </w:p>
    <w:p w14:paraId="1CBD5AF1">
      <w:pPr>
        <w:spacing w:line="400" w:lineRule="exact"/>
        <w:jc w:val="center"/>
        <w:rPr>
          <w:szCs w:val="21"/>
        </w:rPr>
      </w:pPr>
    </w:p>
    <w:p w14:paraId="3F06FD08">
      <w:pPr>
        <w:spacing w:line="400" w:lineRule="exact"/>
        <w:jc w:val="center"/>
        <w:rPr>
          <w:szCs w:val="21"/>
        </w:rPr>
      </w:pPr>
    </w:p>
    <w:p w14:paraId="6CBED8A7">
      <w:pPr>
        <w:spacing w:line="400" w:lineRule="exact"/>
        <w:jc w:val="center"/>
        <w:rPr>
          <w:rFonts w:hint="eastAsia"/>
          <w:szCs w:val="21"/>
        </w:rPr>
      </w:pPr>
      <w:r>
        <w:rPr>
          <w:szCs w:val="21"/>
        </w:rPr>
        <w:t>{#菌落总数数据表}{序号}</w:t>
      </w:r>
      <w:r>
        <w:rPr>
          <w:szCs w:val="21"/>
        </w:rPr>
        <w:tab/>
      </w:r>
      <w:r>
        <w:rPr>
          <w:szCs w:val="21"/>
        </w:rPr>
        <w:t>{检测项目}</w:t>
      </w:r>
      <w:r>
        <w:rPr>
          <w:szCs w:val="21"/>
        </w:rPr>
        <w:tab/>
      </w:r>
      <w:r>
        <w:rPr>
          <w:szCs w:val="21"/>
        </w:rPr>
        <w:t>{样品名称}</w:t>
      </w:r>
      <w:r>
        <w:rPr>
          <w:szCs w:val="21"/>
        </w:rPr>
        <w:tab/>
      </w:r>
      <w:r>
        <w:rPr>
          <w:szCs w:val="21"/>
        </w:rPr>
        <w:t>{打印报告}</w:t>
      </w:r>
      <w:r>
        <w:rPr>
          <w:szCs w:val="21"/>
        </w:rPr>
        <w:tab/>
      </w:r>
      <w:r>
        <w:rPr>
          <w:szCs w:val="21"/>
        </w:rPr>
        <w:t>{细菌乘方v2}</w:t>
      </w:r>
      <w:r>
        <w:rPr>
          <w:szCs w:val="21"/>
        </w:rPr>
        <w:tab/>
      </w:r>
      <w:r>
        <w:rPr>
          <w:szCs w:val="21"/>
        </w:rPr>
        <w:t>{报告-附件2}</w:t>
      </w:r>
      <w:r>
        <w:rPr>
          <w:szCs w:val="21"/>
        </w:rPr>
        <w:tab/>
      </w:r>
      <w:r>
        <w:rPr>
          <w:szCs w:val="21"/>
        </w:rPr>
        <w:t>{附件命名}</w:t>
      </w:r>
      <w:r>
        <w:rPr>
          <w:szCs w:val="21"/>
        </w:rPr>
        <w:tab/>
      </w:r>
      <w:r>
        <w:rPr>
          <w:szCs w:val="21"/>
        </w:rPr>
        <w:t>{F_key市场需求登记表}</w:t>
      </w:r>
      <w:r>
        <w:rPr>
          <w:szCs w:val="21"/>
        </w:rPr>
        <w:tab/>
      </w:r>
      <w:r>
        <w:rPr>
          <w:szCs w:val="21"/>
        </w:rPr>
        <w:t>{真菌总数(CFU/g)}</w:t>
      </w:r>
      <w:r>
        <w:rPr>
          <w:szCs w:val="21"/>
        </w:rPr>
        <w:tab/>
      </w:r>
      <w:r>
        <w:rPr>
          <w:szCs w:val="21"/>
        </w:rPr>
        <w:t>{真菌乘方}</w:t>
      </w:r>
      <w:r>
        <w:rPr>
          <w:szCs w:val="21"/>
        </w:rPr>
        <w:tab/>
      </w:r>
      <w:r>
        <w:rPr>
          <w:szCs w:val="21"/>
        </w:rPr>
        <w:t>{报告时间戳}</w:t>
      </w:r>
      <w:r>
        <w:rPr>
          <w:szCs w:val="21"/>
        </w:rPr>
        <w:tab/>
      </w:r>
      <w:r>
        <w:rPr>
          <w:szCs w:val="21"/>
        </w:rPr>
        <w:t>{排序用序号}</w:t>
      </w:r>
      <w:r>
        <w:rPr>
          <w:szCs w:val="21"/>
        </w:rPr>
        <w:tab/>
      </w:r>
      <w:r>
        <w:rPr>
          <w:szCs w:val="21"/>
        </w:rPr>
        <w:t>{样品序号}</w:t>
      </w:r>
      <w:r>
        <w:rPr>
          <w:szCs w:val="21"/>
        </w:rPr>
        <w:tab/>
      </w:r>
      <w:r>
        <w:rPr>
          <w:szCs w:val="21"/>
        </w:rPr>
        <w:t>{样品来源及数量}</w:t>
      </w:r>
      <w:r>
        <w:rPr>
          <w:szCs w:val="21"/>
        </w:rPr>
        <w:tab/>
      </w:r>
      <w:r>
        <w:rPr>
          <w:szCs w:val="21"/>
        </w:rPr>
        <w:t>{真菌乘方v2}</w:t>
      </w:r>
      <w:r>
        <w:rPr>
          <w:szCs w:val="21"/>
        </w:rPr>
        <w:tab/>
      </w:r>
      <w:r>
        <w:rPr>
          <w:szCs w:val="21"/>
        </w:rPr>
        <w:t>{报告}</w:t>
      </w:r>
      <w:r>
        <w:rPr>
          <w:szCs w:val="21"/>
        </w:rPr>
        <w:tab/>
      </w:r>
      <w:r>
        <w:rPr>
          <w:szCs w:val="21"/>
        </w:rPr>
        <w:t>{客户名}</w:t>
      </w:r>
      <w:r>
        <w:rPr>
          <w:szCs w:val="21"/>
        </w:rPr>
        <w:tab/>
      </w:r>
      <w:r>
        <w:rPr>
          <w:szCs w:val="21"/>
        </w:rPr>
        <w:t>{F_key微检市场需求表}</w:t>
      </w:r>
      <w:r>
        <w:rPr>
          <w:szCs w:val="21"/>
        </w:rPr>
        <w:tab/>
      </w:r>
      <w:r>
        <w:rPr>
          <w:szCs w:val="21"/>
        </w:rPr>
        <w:t>{单号}</w:t>
      </w:r>
      <w:r>
        <w:rPr>
          <w:szCs w:val="21"/>
        </w:rPr>
        <w:tab/>
      </w:r>
      <w:r>
        <w:rPr>
          <w:szCs w:val="21"/>
        </w:rPr>
        <w:t>{签发日期}</w:t>
      </w:r>
      <w:r>
        <w:rPr>
          <w:szCs w:val="21"/>
        </w:rPr>
        <w:tab/>
      </w:r>
      <w:r>
        <w:rPr>
          <w:szCs w:val="21"/>
        </w:rPr>
        <w:t>{检测标准}</w:t>
      </w:r>
      <w:r>
        <w:rPr>
          <w:szCs w:val="21"/>
        </w:rPr>
        <w:tab/>
      </w:r>
      <w:r>
        <w:rPr>
          <w:szCs w:val="21"/>
        </w:rPr>
        <w:t>{报告时间戳2}</w:t>
      </w:r>
      <w:r>
        <w:rPr>
          <w:szCs w:val="21"/>
        </w:rPr>
        <w:tab/>
      </w:r>
      <w:r>
        <w:rPr>
          <w:szCs w:val="21"/>
        </w:rPr>
        <w:t>{真菌数量}</w:t>
      </w:r>
      <w:r>
        <w:rPr>
          <w:szCs w:val="21"/>
        </w:rPr>
        <w:tab/>
      </w:r>
      <w:r>
        <w:rPr>
          <w:szCs w:val="21"/>
        </w:rPr>
        <w:t>{父记录}</w:t>
      </w:r>
      <w:r>
        <w:rPr>
          <w:szCs w:val="21"/>
        </w:rPr>
        <w:tab/>
      </w:r>
      <w:r>
        <w:rPr>
          <w:szCs w:val="21"/>
        </w:rPr>
        <w:t>{细菌总数(CFU/g)}</w:t>
      </w:r>
      <w:r>
        <w:rPr>
          <w:szCs w:val="21"/>
        </w:rPr>
        <w:tab/>
      </w:r>
      <w:r>
        <w:rPr>
          <w:szCs w:val="21"/>
        </w:rPr>
        <w:t>{检测日期}</w:t>
      </w:r>
      <w:r>
        <w:rPr>
          <w:szCs w:val="21"/>
        </w:rPr>
        <w:tab/>
      </w:r>
      <w:r>
        <w:rPr>
          <w:szCs w:val="21"/>
        </w:rPr>
        <w:t>{细菌数量}</w:t>
      </w:r>
      <w:r>
        <w:rPr>
          <w:szCs w:val="21"/>
        </w:rPr>
        <w:tab/>
      </w:r>
      <w:r>
        <w:rPr>
          <w:szCs w:val="21"/>
        </w:rPr>
        <w:t>{样品数量}</w:t>
      </w:r>
      <w:r>
        <w:rPr>
          <w:szCs w:val="21"/>
        </w:rPr>
        <w:tab/>
      </w:r>
      <w:r>
        <w:rPr>
          <w:szCs w:val="21"/>
        </w:rPr>
        <w:t>{送样日期}</w:t>
      </w:r>
      <w:r>
        <w:rPr>
          <w:szCs w:val="21"/>
        </w:rPr>
        <w:tab/>
      </w:r>
      <w:r>
        <w:rPr>
          <w:szCs w:val="21"/>
        </w:rPr>
        <w:t>{填单}</w:t>
      </w:r>
      <w:r>
        <w:rPr>
          <w:szCs w:val="21"/>
        </w:rPr>
        <w:tab/>
      </w:r>
      <w:r>
        <w:rPr>
          <w:szCs w:val="21"/>
        </w:rPr>
        <w:t>{菌落总数报告}</w:t>
      </w:r>
      <w:r>
        <w:rPr>
          <w:szCs w:val="21"/>
        </w:rPr>
        <w:tab/>
      </w:r>
      <w:r>
        <w:rPr>
          <w:szCs w:val="21"/>
        </w:rPr>
        <w:t>{细菌乘方}</w:t>
      </w:r>
      <w:r>
        <w:rPr>
          <w:szCs w:val="21"/>
        </w:rPr>
        <w:tab/>
      </w:r>
      <w:r>
        <w:rPr>
          <w:szCs w:val="21"/>
        </w:rPr>
        <w:t>{创建人}</w:t>
      </w:r>
      <w:r>
        <w:rPr>
          <w:szCs w:val="21"/>
        </w:rPr>
        <w:tab/>
      </w:r>
      <w:r>
        <w:rPr>
          <w:szCs w:val="21"/>
        </w:rPr>
        <w:t>{引用}{/菌落总数数据表}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77" w:bottom="1327" w:left="10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207A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6715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4A99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72356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218ED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5F83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4MWViMWNkOTAyZWM2NTcxOTVhMjYwYTdkOGYyNjIifQ=="/>
  </w:docVars>
  <w:rsids>
    <w:rsidRoot w:val="000C7F4C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57E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87E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4FDC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4E64"/>
    <w:rsid w:val="0008558B"/>
    <w:rsid w:val="00085610"/>
    <w:rsid w:val="00086304"/>
    <w:rsid w:val="000864D9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47A5"/>
    <w:rsid w:val="000958C2"/>
    <w:rsid w:val="00096577"/>
    <w:rsid w:val="000976F3"/>
    <w:rsid w:val="000A0BC7"/>
    <w:rsid w:val="000A0C56"/>
    <w:rsid w:val="000A1F1C"/>
    <w:rsid w:val="000A2201"/>
    <w:rsid w:val="000A4225"/>
    <w:rsid w:val="000A51BA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C6F00"/>
    <w:rsid w:val="000C7F4C"/>
    <w:rsid w:val="000D176E"/>
    <w:rsid w:val="000D31F3"/>
    <w:rsid w:val="000D42EB"/>
    <w:rsid w:val="000D4BAC"/>
    <w:rsid w:val="000D5379"/>
    <w:rsid w:val="000D6143"/>
    <w:rsid w:val="000D65AA"/>
    <w:rsid w:val="000D65E5"/>
    <w:rsid w:val="000D6F8E"/>
    <w:rsid w:val="000D70D0"/>
    <w:rsid w:val="000D74E6"/>
    <w:rsid w:val="000D7535"/>
    <w:rsid w:val="000D7CBB"/>
    <w:rsid w:val="000E0320"/>
    <w:rsid w:val="000E0CFC"/>
    <w:rsid w:val="000E1895"/>
    <w:rsid w:val="000E270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284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587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0B3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A70E0"/>
    <w:rsid w:val="001B1169"/>
    <w:rsid w:val="001B11C4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302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068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8D3"/>
    <w:rsid w:val="00232C2D"/>
    <w:rsid w:val="00232C9B"/>
    <w:rsid w:val="002331C4"/>
    <w:rsid w:val="0023323F"/>
    <w:rsid w:val="00233340"/>
    <w:rsid w:val="00233BE5"/>
    <w:rsid w:val="00235A67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5F11"/>
    <w:rsid w:val="002663DE"/>
    <w:rsid w:val="00267007"/>
    <w:rsid w:val="00267450"/>
    <w:rsid w:val="00267D8E"/>
    <w:rsid w:val="00272534"/>
    <w:rsid w:val="002728A7"/>
    <w:rsid w:val="0027397D"/>
    <w:rsid w:val="00274C35"/>
    <w:rsid w:val="0027511B"/>
    <w:rsid w:val="00275399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A7AD8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533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1C5B"/>
    <w:rsid w:val="002F2F89"/>
    <w:rsid w:val="002F31E3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2F1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496F"/>
    <w:rsid w:val="00385024"/>
    <w:rsid w:val="00385113"/>
    <w:rsid w:val="00385449"/>
    <w:rsid w:val="0038577D"/>
    <w:rsid w:val="00387610"/>
    <w:rsid w:val="003878DF"/>
    <w:rsid w:val="00387FA5"/>
    <w:rsid w:val="003911EE"/>
    <w:rsid w:val="00392488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434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422C"/>
    <w:rsid w:val="004052DD"/>
    <w:rsid w:val="00405969"/>
    <w:rsid w:val="00405AE9"/>
    <w:rsid w:val="00405B74"/>
    <w:rsid w:val="00405FA8"/>
    <w:rsid w:val="0040691D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8A7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17DF8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6D3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530F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DA7"/>
    <w:rsid w:val="00462F21"/>
    <w:rsid w:val="00463E51"/>
    <w:rsid w:val="0046461F"/>
    <w:rsid w:val="00465CFA"/>
    <w:rsid w:val="0046611B"/>
    <w:rsid w:val="004662EA"/>
    <w:rsid w:val="004669F5"/>
    <w:rsid w:val="00470B2D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782"/>
    <w:rsid w:val="00484BA8"/>
    <w:rsid w:val="00485447"/>
    <w:rsid w:val="00486CC8"/>
    <w:rsid w:val="00486FDE"/>
    <w:rsid w:val="0048779A"/>
    <w:rsid w:val="00487C1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42D"/>
    <w:rsid w:val="004A08BD"/>
    <w:rsid w:val="004A2680"/>
    <w:rsid w:val="004A325B"/>
    <w:rsid w:val="004A3875"/>
    <w:rsid w:val="004A38D7"/>
    <w:rsid w:val="004A3D3A"/>
    <w:rsid w:val="004A45C7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A7C"/>
    <w:rsid w:val="004D033D"/>
    <w:rsid w:val="004D081B"/>
    <w:rsid w:val="004D0F09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493A"/>
    <w:rsid w:val="004E562B"/>
    <w:rsid w:val="004E629B"/>
    <w:rsid w:val="004E63E5"/>
    <w:rsid w:val="004E79DA"/>
    <w:rsid w:val="004F126E"/>
    <w:rsid w:val="004F19E1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1747"/>
    <w:rsid w:val="00502011"/>
    <w:rsid w:val="00502300"/>
    <w:rsid w:val="005025CA"/>
    <w:rsid w:val="0050286E"/>
    <w:rsid w:val="00502E50"/>
    <w:rsid w:val="00503923"/>
    <w:rsid w:val="0050491B"/>
    <w:rsid w:val="00504C1F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48C8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47991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A3C"/>
    <w:rsid w:val="00557FE6"/>
    <w:rsid w:val="00560719"/>
    <w:rsid w:val="0056183A"/>
    <w:rsid w:val="00561AD2"/>
    <w:rsid w:val="00561D5E"/>
    <w:rsid w:val="00562078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C6"/>
    <w:rsid w:val="00576D30"/>
    <w:rsid w:val="0057721E"/>
    <w:rsid w:val="00577390"/>
    <w:rsid w:val="00577A02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4C40"/>
    <w:rsid w:val="00595CDB"/>
    <w:rsid w:val="00595F89"/>
    <w:rsid w:val="00596A47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4D0F"/>
    <w:rsid w:val="005B502F"/>
    <w:rsid w:val="005B5426"/>
    <w:rsid w:val="005B6825"/>
    <w:rsid w:val="005B76B9"/>
    <w:rsid w:val="005B7942"/>
    <w:rsid w:val="005B7CFE"/>
    <w:rsid w:val="005B7DD2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181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356"/>
    <w:rsid w:val="005F65DC"/>
    <w:rsid w:val="005F710B"/>
    <w:rsid w:val="005F759B"/>
    <w:rsid w:val="005F7799"/>
    <w:rsid w:val="00600B5F"/>
    <w:rsid w:val="00601217"/>
    <w:rsid w:val="0060126A"/>
    <w:rsid w:val="00601274"/>
    <w:rsid w:val="00602770"/>
    <w:rsid w:val="00602A9C"/>
    <w:rsid w:val="00602D3A"/>
    <w:rsid w:val="00603005"/>
    <w:rsid w:val="0060324C"/>
    <w:rsid w:val="00603B4F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A6E"/>
    <w:rsid w:val="00613254"/>
    <w:rsid w:val="006148CF"/>
    <w:rsid w:val="0061543F"/>
    <w:rsid w:val="0061598F"/>
    <w:rsid w:val="0061700E"/>
    <w:rsid w:val="00617C2F"/>
    <w:rsid w:val="00620525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3648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18AE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54E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B8F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A3D"/>
    <w:rsid w:val="006D3CA6"/>
    <w:rsid w:val="006D40D6"/>
    <w:rsid w:val="006D4419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404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A72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B7EBA"/>
    <w:rsid w:val="007C008C"/>
    <w:rsid w:val="007C0463"/>
    <w:rsid w:val="007C1ABE"/>
    <w:rsid w:val="007C1D45"/>
    <w:rsid w:val="007C240F"/>
    <w:rsid w:val="007C27A8"/>
    <w:rsid w:val="007C47EC"/>
    <w:rsid w:val="007C4A0B"/>
    <w:rsid w:val="007C5052"/>
    <w:rsid w:val="007C59BC"/>
    <w:rsid w:val="007C5C92"/>
    <w:rsid w:val="007C79F9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57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C16"/>
    <w:rsid w:val="00857B77"/>
    <w:rsid w:val="0086007E"/>
    <w:rsid w:val="0086097E"/>
    <w:rsid w:val="00861B3B"/>
    <w:rsid w:val="00862A90"/>
    <w:rsid w:val="00862C9A"/>
    <w:rsid w:val="008635C6"/>
    <w:rsid w:val="00863A56"/>
    <w:rsid w:val="008642D5"/>
    <w:rsid w:val="00864F8D"/>
    <w:rsid w:val="00865443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556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52E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822"/>
    <w:rsid w:val="00915EC1"/>
    <w:rsid w:val="00916749"/>
    <w:rsid w:val="00916948"/>
    <w:rsid w:val="00917F6D"/>
    <w:rsid w:val="009204D0"/>
    <w:rsid w:val="00920C70"/>
    <w:rsid w:val="00921C73"/>
    <w:rsid w:val="009222FB"/>
    <w:rsid w:val="009246B6"/>
    <w:rsid w:val="00925579"/>
    <w:rsid w:val="009257B4"/>
    <w:rsid w:val="00925815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E64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2A31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1979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5FC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661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584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1F8D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4B0"/>
    <w:rsid w:val="00A505EE"/>
    <w:rsid w:val="00A50C7E"/>
    <w:rsid w:val="00A51FF9"/>
    <w:rsid w:val="00A526AD"/>
    <w:rsid w:val="00A526BF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334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1E89"/>
    <w:rsid w:val="00AC328B"/>
    <w:rsid w:val="00AC5A90"/>
    <w:rsid w:val="00AC6BFF"/>
    <w:rsid w:val="00AD1AE1"/>
    <w:rsid w:val="00AD2102"/>
    <w:rsid w:val="00AD2247"/>
    <w:rsid w:val="00AD271B"/>
    <w:rsid w:val="00AD2BBF"/>
    <w:rsid w:val="00AD3416"/>
    <w:rsid w:val="00AD3FDC"/>
    <w:rsid w:val="00AD4C40"/>
    <w:rsid w:val="00AD4C60"/>
    <w:rsid w:val="00AD4E7C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6D6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23C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2B74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26D0E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08B"/>
    <w:rsid w:val="00B6144F"/>
    <w:rsid w:val="00B61700"/>
    <w:rsid w:val="00B61A57"/>
    <w:rsid w:val="00B61F10"/>
    <w:rsid w:val="00B61F59"/>
    <w:rsid w:val="00B62047"/>
    <w:rsid w:val="00B624F3"/>
    <w:rsid w:val="00B62864"/>
    <w:rsid w:val="00B62DBF"/>
    <w:rsid w:val="00B6362B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588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77B85"/>
    <w:rsid w:val="00B816DD"/>
    <w:rsid w:val="00B83B7C"/>
    <w:rsid w:val="00B84489"/>
    <w:rsid w:val="00B8463B"/>
    <w:rsid w:val="00B84AF2"/>
    <w:rsid w:val="00B84FED"/>
    <w:rsid w:val="00B8659F"/>
    <w:rsid w:val="00B87200"/>
    <w:rsid w:val="00B906C8"/>
    <w:rsid w:val="00B90B3C"/>
    <w:rsid w:val="00B90C2A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D3F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17F2"/>
    <w:rsid w:val="00BB22DF"/>
    <w:rsid w:val="00BB3441"/>
    <w:rsid w:val="00BB394B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3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01B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14E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5CBB"/>
    <w:rsid w:val="00C55CF1"/>
    <w:rsid w:val="00C55DE2"/>
    <w:rsid w:val="00C5619E"/>
    <w:rsid w:val="00C57CEE"/>
    <w:rsid w:val="00C6028C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3748"/>
    <w:rsid w:val="00C85780"/>
    <w:rsid w:val="00C86D35"/>
    <w:rsid w:val="00C87214"/>
    <w:rsid w:val="00C87442"/>
    <w:rsid w:val="00C9124C"/>
    <w:rsid w:val="00C915BC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125"/>
    <w:rsid w:val="00CB22C6"/>
    <w:rsid w:val="00CB252A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59CA"/>
    <w:rsid w:val="00CD6072"/>
    <w:rsid w:val="00CD61D8"/>
    <w:rsid w:val="00CD723F"/>
    <w:rsid w:val="00CD7BAD"/>
    <w:rsid w:val="00CD7F1B"/>
    <w:rsid w:val="00CE05D4"/>
    <w:rsid w:val="00CE21E8"/>
    <w:rsid w:val="00CE2BAF"/>
    <w:rsid w:val="00CE3BA6"/>
    <w:rsid w:val="00CE58D9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C58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379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9BD"/>
    <w:rsid w:val="00D65AD5"/>
    <w:rsid w:val="00D66CDA"/>
    <w:rsid w:val="00D67242"/>
    <w:rsid w:val="00D67574"/>
    <w:rsid w:val="00D6798D"/>
    <w:rsid w:val="00D70EDE"/>
    <w:rsid w:val="00D7260C"/>
    <w:rsid w:val="00D733FB"/>
    <w:rsid w:val="00D73450"/>
    <w:rsid w:val="00D7372F"/>
    <w:rsid w:val="00D750F5"/>
    <w:rsid w:val="00D75A37"/>
    <w:rsid w:val="00D767A1"/>
    <w:rsid w:val="00D7740A"/>
    <w:rsid w:val="00D805FD"/>
    <w:rsid w:val="00D80916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1BA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3A47"/>
    <w:rsid w:val="00E1596D"/>
    <w:rsid w:val="00E15BAD"/>
    <w:rsid w:val="00E16D53"/>
    <w:rsid w:val="00E17757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5AF8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122"/>
    <w:rsid w:val="00E45490"/>
    <w:rsid w:val="00E45A38"/>
    <w:rsid w:val="00E4630E"/>
    <w:rsid w:val="00E5028B"/>
    <w:rsid w:val="00E50482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C36"/>
    <w:rsid w:val="00E61314"/>
    <w:rsid w:val="00E623BF"/>
    <w:rsid w:val="00E6270C"/>
    <w:rsid w:val="00E62C03"/>
    <w:rsid w:val="00E62D8F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38E4"/>
    <w:rsid w:val="00E84744"/>
    <w:rsid w:val="00E8481E"/>
    <w:rsid w:val="00E84945"/>
    <w:rsid w:val="00E84B9D"/>
    <w:rsid w:val="00E85904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7AC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B9B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1FFE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666"/>
    <w:rsid w:val="00EF0F7A"/>
    <w:rsid w:val="00EF1710"/>
    <w:rsid w:val="00EF23B3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0D92"/>
    <w:rsid w:val="00F21169"/>
    <w:rsid w:val="00F2287D"/>
    <w:rsid w:val="00F230AA"/>
    <w:rsid w:val="00F232E9"/>
    <w:rsid w:val="00F245B5"/>
    <w:rsid w:val="00F24B68"/>
    <w:rsid w:val="00F24CDF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6A8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848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1F55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A569B"/>
    <w:rsid w:val="018C33F1"/>
    <w:rsid w:val="01AE5B4F"/>
    <w:rsid w:val="020D13EC"/>
    <w:rsid w:val="022D7723"/>
    <w:rsid w:val="02732933"/>
    <w:rsid w:val="02813851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68603F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A95D2B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8173165"/>
    <w:rsid w:val="28324BD7"/>
    <w:rsid w:val="290C329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46A56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2F4361E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7F5964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53AAF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812798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C6226"/>
    <w:rsid w:val="588E2720"/>
    <w:rsid w:val="58DC16DE"/>
    <w:rsid w:val="59036C6A"/>
    <w:rsid w:val="591F0745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165083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27280F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link w:val="2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C3A7D7-5C72-46BB-AFB0-7D29E135E4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菌落总数模板.dotx</Template>
  <Company>微软中国</Company>
  <Pages>3</Pages>
  <Words>582</Words>
  <Characters>991</Characters>
  <Lines>9</Lines>
  <Paragraphs>2</Paragraphs>
  <TotalTime>12</TotalTime>
  <ScaleCrop>false</ScaleCrop>
  <LinksUpToDate>false</LinksUpToDate>
  <CharactersWithSpaces>1181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2025-11-12T08:43:00Z</dcterms:created>
  <dc:creator>D L</dc:creator>
  <cp:lastModifiedBy>淡水秀</cp:lastModifiedBy>
  <cp:lastPrinted>2025-06-10T06:37:00Z</cp:lastPrinted>
  <dcterms:modified xsi:type="dcterms:W3CDTF">2026-08-11T01:27:27Z</dcterms:modified>
  <dc:title>广东迪美生物技术有限公司 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AC9E5066709342B6A17ECC4A07455C86_13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