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2433">
      <w:pPr>
        <w:jc w:val="center"/>
        <w:rPr>
          <w:rFonts w:eastAsia="黑体"/>
          <w:sz w:val="48"/>
        </w:rPr>
      </w:pPr>
      <w:r>
        <w:rPr>
          <w:rFonts w:hint="eastAsia" w:eastAsia="黑体"/>
          <w:sz w:val="48"/>
        </w:rPr>
        <w:t>广东迪美生物技术有限公司</w:t>
      </w:r>
      <w:r>
        <w:rPr>
          <w:rFonts w:eastAsia="黑体"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-396240</wp:posOffset>
                </wp:positionV>
                <wp:extent cx="2466975" cy="297180"/>
                <wp:effectExtent l="0" t="3810" r="1905" b="3810"/>
                <wp:wrapNone/>
                <wp:docPr id="8649305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0A34BB">
                            <w:pPr>
                              <w:ind w:firstLine="720" w:firstLineChars="3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NO：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{报告编号}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  <w:p w14:paraId="7995C292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15656A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847D33B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67F7AF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39D36B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147D96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C6CFC1E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C10FCB6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2BBCF06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A01EB39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6A9E5F0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EE7082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</w:p>
                          <w:p w14:paraId="20314D9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E7B3A68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787C6E5C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8A2C3AB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73967E3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0535776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84F4E9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1pt;margin-top:-31.2pt;height:23.4pt;width:194.25pt;z-index:251659264;mso-width-relative:page;mso-height-relative:page;" fillcolor="#FFFFFF" filled="t" stroked="f" coordsize="21600,21600" o:gfxdata="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Ndk0NkAAAALAQAADwAAAAAAAAABACAAAAAiAAAAZHJzL2Rvd25yZXYu&#10;eG1sUEsBAhQAFAAAAAgAh07iQLUbSW8zAgAARgQAAA4AAAAAAAAAAQAgAAAAKA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30A34BB">
                      <w:pPr>
                        <w:ind w:firstLine="720" w:firstLineChars="30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NO：</w:t>
                      </w:r>
                      <w:r>
                        <w:rPr>
                          <w:rFonts w:hint="eastAsia" w:ascii="宋体" w:hAnsi="宋体"/>
                        </w:rPr>
                        <w:t>{报告编号}</w:t>
                      </w: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  <w:p w14:paraId="7995C292">
                      <w:pPr>
                        <w:rPr>
                          <w:sz w:val="24"/>
                        </w:rPr>
                      </w:pPr>
                    </w:p>
                    <w:p w14:paraId="015656AD">
                      <w:pPr>
                        <w:rPr>
                          <w:sz w:val="24"/>
                        </w:rPr>
                      </w:pPr>
                    </w:p>
                    <w:p w14:paraId="6847D33B">
                      <w:pPr>
                        <w:rPr>
                          <w:sz w:val="24"/>
                        </w:rPr>
                      </w:pPr>
                    </w:p>
                    <w:p w14:paraId="267F7AF8">
                      <w:pPr>
                        <w:rPr>
                          <w:sz w:val="24"/>
                        </w:rPr>
                      </w:pPr>
                    </w:p>
                    <w:p w14:paraId="039D36B1">
                      <w:pPr>
                        <w:rPr>
                          <w:sz w:val="24"/>
                        </w:rPr>
                      </w:pPr>
                    </w:p>
                    <w:p w14:paraId="4147D96D">
                      <w:pPr>
                        <w:rPr>
                          <w:sz w:val="24"/>
                        </w:rPr>
                      </w:pPr>
                    </w:p>
                    <w:p w14:paraId="7C6CFC1E">
                      <w:pPr>
                        <w:rPr>
                          <w:sz w:val="24"/>
                        </w:rPr>
                      </w:pPr>
                    </w:p>
                    <w:p w14:paraId="7C10FCB6">
                      <w:pPr>
                        <w:rPr>
                          <w:sz w:val="24"/>
                        </w:rPr>
                      </w:pPr>
                    </w:p>
                    <w:p w14:paraId="32BBCF06">
                      <w:pPr>
                        <w:rPr>
                          <w:sz w:val="24"/>
                        </w:rPr>
                      </w:pPr>
                    </w:p>
                    <w:p w14:paraId="6A01EB39">
                      <w:pPr>
                        <w:rPr>
                          <w:sz w:val="24"/>
                        </w:rPr>
                      </w:pPr>
                    </w:p>
                    <w:p w14:paraId="66A9E5F0">
                      <w:pPr>
                        <w:rPr>
                          <w:sz w:val="24"/>
                        </w:rPr>
                      </w:pPr>
                    </w:p>
                    <w:p w14:paraId="1EE7082C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</w:p>
                    <w:p w14:paraId="20314D9D">
                      <w:pPr>
                        <w:rPr>
                          <w:sz w:val="24"/>
                        </w:rPr>
                      </w:pPr>
                    </w:p>
                    <w:p w14:paraId="1E7B3A68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</w:p>
                    <w:p w14:paraId="787C6E5C">
                      <w:pPr>
                        <w:rPr>
                          <w:sz w:val="24"/>
                        </w:rPr>
                      </w:pPr>
                    </w:p>
                    <w:p w14:paraId="58A2C3AB">
                      <w:pPr>
                        <w:rPr>
                          <w:sz w:val="24"/>
                        </w:rPr>
                      </w:pPr>
                    </w:p>
                    <w:p w14:paraId="773967E3">
                      <w:pPr>
                        <w:rPr>
                          <w:sz w:val="24"/>
                        </w:rPr>
                      </w:pPr>
                    </w:p>
                    <w:p w14:paraId="70535776">
                      <w:pPr>
                        <w:rPr>
                          <w:sz w:val="24"/>
                        </w:rPr>
                      </w:pPr>
                    </w:p>
                    <w:p w14:paraId="484F4E91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48"/>
        </w:rPr>
        <w:t xml:space="preserve"> </w:t>
      </w:r>
      <w:bookmarkStart w:id="0" w:name="_GoBack"/>
      <w:bookmarkEnd w:id="0"/>
    </w:p>
    <w:p w14:paraId="15B16137">
      <w:pPr>
        <w:ind w:right="357" w:rightChars="170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hint="eastAsia" w:eastAsia="黑体"/>
        </w:rPr>
        <w:t>DIMEI BIOLOGICAL TECHNOLOGY CO.,LTD</w:t>
      </w:r>
    </w:p>
    <w:p w14:paraId="50EB46A8">
      <w:pPr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>分 析 检 测 报 告</w:t>
      </w:r>
    </w:p>
    <w:p w14:paraId="6D028667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REPORT  FOR  ANALYSIS</w:t>
      </w:r>
    </w:p>
    <w:p w14:paraId="14EB026D">
      <w:pPr>
        <w:jc w:val="center"/>
        <w:rPr>
          <w:rFonts w:eastAsia="黑体"/>
          <w:sz w:val="28"/>
        </w:rPr>
      </w:pPr>
    </w:p>
    <w:p w14:paraId="16C8BD62">
      <w:pPr>
        <w:jc w:val="center"/>
        <w:rPr>
          <w:rFonts w:eastAsia="黑体"/>
          <w:sz w:val="28"/>
        </w:rPr>
      </w:pPr>
    </w:p>
    <w:p w14:paraId="2E160B68">
      <w:pPr>
        <w:spacing w:before="120" w:line="240" w:lineRule="exact"/>
        <w:rPr>
          <w:rFonts w:ascii="宋体" w:hAnsi="宋体"/>
          <w:b/>
          <w:sz w:val="30"/>
          <w:u w:val="single"/>
        </w:rPr>
      </w:pPr>
    </w:p>
    <w:p w14:paraId="1EC04E1B">
      <w:pPr>
        <w:spacing w:before="120" w:line="240" w:lineRule="exact"/>
        <w:rPr>
          <w:rFonts w:ascii="宋体" w:hAnsi="宋体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727"/>
      </w:tblGrid>
      <w:tr w14:paraId="5008A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2235" w:type="dxa"/>
            <w:vAlign w:val="center"/>
          </w:tcPr>
          <w:p w14:paraId="5281138F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30"/>
              </w:rPr>
              <w:t>样 品 名 称：</w:t>
            </w:r>
          </w:p>
        </w:tc>
        <w:tc>
          <w:tcPr>
            <w:tcW w:w="7727" w:type="dxa"/>
            <w:tcBorders>
              <w:bottom w:val="single" w:color="auto" w:sz="4" w:space="0"/>
            </w:tcBorders>
          </w:tcPr>
          <w:p w14:paraId="3CD8462B">
            <w:pPr>
              <w:spacing w:line="320" w:lineRule="exact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{样品名称}</w:t>
            </w:r>
          </w:p>
        </w:tc>
      </w:tr>
      <w:tr w14:paraId="09EC42BE">
        <w:tc>
          <w:tcPr>
            <w:tcW w:w="2235" w:type="dxa"/>
            <w:vAlign w:val="center"/>
          </w:tcPr>
          <w:p w14:paraId="76A3795C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color="auto" w:sz="4" w:space="0"/>
            </w:tcBorders>
          </w:tcPr>
          <w:p w14:paraId="7873B4CE">
            <w:pPr>
              <w:spacing w:line="320" w:lineRule="exact"/>
              <w:jc w:val="center"/>
              <w:rPr>
                <w:rFonts w:ascii="宋体" w:hAnsi="宋体"/>
                <w:sz w:val="28"/>
              </w:rPr>
            </w:pPr>
          </w:p>
        </w:tc>
      </w:tr>
    </w:tbl>
    <w:p w14:paraId="47C928E6">
      <w:pPr>
        <w:spacing w:line="320" w:lineRule="exact"/>
        <w:jc w:val="center"/>
        <w:rPr>
          <w:rFonts w:ascii="宋体" w:hAnsi="宋体"/>
          <w:sz w:val="28"/>
        </w:rPr>
      </w:pPr>
    </w:p>
    <w:p w14:paraId="0B32CA09">
      <w:pPr>
        <w:spacing w:line="320" w:lineRule="exact"/>
        <w:rPr>
          <w:rFonts w:eastAsia="黑体"/>
          <w:sz w:val="24"/>
        </w:rPr>
      </w:pPr>
    </w:p>
    <w:p w14:paraId="367D83E0">
      <w:pPr>
        <w:spacing w:line="320" w:lineRule="exact"/>
        <w:rPr>
          <w:rFonts w:eastAsia="黑体"/>
          <w:sz w:val="24"/>
        </w:rPr>
      </w:pPr>
    </w:p>
    <w:p w14:paraId="08390298">
      <w:pPr>
        <w:spacing w:before="120" w:line="240" w:lineRule="exact"/>
        <w:rPr>
          <w:rFonts w:ascii="宋体" w:hAnsi="宋体"/>
          <w:bCs/>
          <w:sz w:val="24"/>
          <w:u w:val="single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727"/>
      </w:tblGrid>
      <w:tr w14:paraId="00D7C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0E252902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30"/>
              </w:rPr>
              <w:t>送 样 单 位：</w:t>
            </w:r>
          </w:p>
        </w:tc>
        <w:tc>
          <w:tcPr>
            <w:tcW w:w="7727" w:type="dxa"/>
            <w:tcBorders>
              <w:bottom w:val="single" w:color="auto" w:sz="4" w:space="0"/>
            </w:tcBorders>
          </w:tcPr>
          <w:p w14:paraId="42A2F683">
            <w:pPr>
              <w:spacing w:line="320" w:lineRule="exact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{送样单位}</w:t>
            </w:r>
          </w:p>
        </w:tc>
      </w:tr>
      <w:tr w14:paraId="2D2B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72477371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color="auto" w:sz="4" w:space="0"/>
            </w:tcBorders>
          </w:tcPr>
          <w:p w14:paraId="3A24B475">
            <w:pPr>
              <w:spacing w:line="320" w:lineRule="exact"/>
              <w:jc w:val="center"/>
              <w:rPr>
                <w:rFonts w:ascii="宋体" w:hAnsi="宋体"/>
                <w:sz w:val="28"/>
              </w:rPr>
            </w:pPr>
          </w:p>
        </w:tc>
      </w:tr>
    </w:tbl>
    <w:p w14:paraId="01D8417E">
      <w:pPr>
        <w:spacing w:before="120" w:line="240" w:lineRule="exact"/>
        <w:jc w:val="center"/>
        <w:rPr>
          <w:rFonts w:ascii="宋体" w:hAnsi="宋体"/>
          <w:bCs/>
          <w:sz w:val="28"/>
        </w:rPr>
      </w:pPr>
    </w:p>
    <w:p w14:paraId="60552B0E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3E619F57">
      <w:pPr>
        <w:spacing w:before="120" w:line="24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</w:t>
      </w:r>
    </w:p>
    <w:p w14:paraId="422AA2A0">
      <w:pPr>
        <w:spacing w:before="120" w:line="240" w:lineRule="exact"/>
        <w:rPr>
          <w:rFonts w:ascii="黑体" w:eastAsia="黑体"/>
          <w:sz w:val="24"/>
        </w:rPr>
      </w:pPr>
    </w:p>
    <w:p w14:paraId="78AD9BAE">
      <w:pPr>
        <w:spacing w:line="320" w:lineRule="exact"/>
        <w:jc w:val="left"/>
        <w:rPr>
          <w:rFonts w:eastAsia="黑体"/>
        </w:rPr>
      </w:pPr>
    </w:p>
    <w:p w14:paraId="373A4DF5">
      <w:pPr>
        <w:spacing w:before="120" w:line="240" w:lineRule="exact"/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地 </w:t>
      </w:r>
      <w:r>
        <w:rPr>
          <w:rFonts w:ascii="宋体" w:hAnsi="宋体"/>
          <w:sz w:val="28"/>
        </w:rPr>
        <w:t xml:space="preserve">  </w:t>
      </w:r>
      <w:r>
        <w:rPr>
          <w:rFonts w:hint="eastAsia" w:ascii="宋体" w:hAnsi="宋体"/>
          <w:sz w:val="28"/>
        </w:rPr>
        <w:t xml:space="preserve"> 址:   广东省广州市黄埔区瑞和路39号F1栋501房</w:t>
      </w:r>
    </w:p>
    <w:p w14:paraId="52CD91A2">
      <w:pPr>
        <w:spacing w:before="120" w:line="240" w:lineRule="exact"/>
        <w:ind w:left="1680" w:hanging="1680" w:hangingChars="600"/>
        <w:jc w:val="left"/>
        <w:rPr>
          <w:rFonts w:ascii="宋体" w:hAnsi="宋体"/>
          <w:sz w:val="28"/>
        </w:rPr>
      </w:pPr>
      <w:r>
        <w:rPr>
          <w:rFonts w:ascii="宋体" w:hAnsi="宋体"/>
          <w:sz w:val="28"/>
        </w:rPr>
        <w:t>Add:        Room 501, Building F1, No. 39, Ruihe Road, Huangpu District, Guangzhou City, Guangdong Province</w:t>
      </w:r>
    </w:p>
    <w:p w14:paraId="3358E7B1">
      <w:pPr>
        <w:spacing w:before="120" w:line="240" w:lineRule="exact"/>
        <w:jc w:val="left"/>
        <w:rPr>
          <w:rFonts w:ascii="宋体" w:hAnsi="宋体"/>
          <w:spacing w:val="40"/>
          <w:sz w:val="28"/>
        </w:rPr>
      </w:pPr>
      <w:r>
        <w:rPr>
          <w:rFonts w:hint="eastAsia" w:ascii="宋体" w:hAnsi="宋体"/>
          <w:sz w:val="28"/>
        </w:rPr>
        <w:t xml:space="preserve">邮政编码:  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74BD4418">
      <w:pPr>
        <w:spacing w:before="120" w:line="240" w:lineRule="exact"/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hint="eastAsia" w:ascii="宋体" w:hAnsi="宋体"/>
          <w:sz w:val="28"/>
        </w:rPr>
        <w:t xml:space="preserve">  </w:t>
      </w:r>
      <w:r>
        <w:rPr>
          <w:rFonts w:hint="eastAsia" w:ascii="宋体" w:hAnsi="宋体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1BEA41E9">
      <w:pPr>
        <w:spacing w:before="120" w:line="460" w:lineRule="exac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电 话:  (020)87688093 37656677</w:t>
      </w:r>
    </w:p>
    <w:p w14:paraId="04EF3E6C">
      <w:pPr>
        <w:spacing w:line="460" w:lineRule="exac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传 真:  (020)87685989</w:t>
      </w:r>
    </w:p>
    <w:p w14:paraId="693A603E">
      <w:pPr>
        <w:spacing w:line="460" w:lineRule="exact"/>
        <w:rPr>
          <w:rFonts w:ascii="宋体" w:hAnsi="宋体"/>
          <w:sz w:val="28"/>
        </w:rPr>
      </w:pPr>
    </w:p>
    <w:p w14:paraId="7F8B0E66">
      <w:pPr>
        <w:spacing w:line="460" w:lineRule="exact"/>
        <w:rPr>
          <w:rFonts w:ascii="宋体" w:hAnsi="宋体"/>
          <w:sz w:val="28"/>
        </w:rPr>
      </w:pPr>
    </w:p>
    <w:p w14:paraId="14B46421">
      <w:pPr>
        <w:spacing w:line="460" w:lineRule="exact"/>
        <w:rPr>
          <w:rFonts w:ascii="宋体" w:hAnsi="宋体"/>
          <w:sz w:val="28"/>
        </w:rPr>
      </w:pPr>
    </w:p>
    <w:p w14:paraId="6772103D">
      <w:pPr>
        <w:spacing w:line="460" w:lineRule="exact"/>
        <w:rPr>
          <w:rFonts w:ascii="宋体" w:hAnsi="宋体"/>
          <w:sz w:val="28"/>
        </w:rPr>
      </w:pPr>
    </w:p>
    <w:p w14:paraId="1DE5F497">
      <w:pPr>
        <w:spacing w:line="460" w:lineRule="exact"/>
        <w:rPr>
          <w:rFonts w:ascii="宋体" w:hAnsi="宋体"/>
          <w:sz w:val="28"/>
        </w:rPr>
      </w:pPr>
    </w:p>
    <w:p w14:paraId="19E50512">
      <w:pPr>
        <w:spacing w:line="460" w:lineRule="exact"/>
        <w:rPr>
          <w:rFonts w:ascii="宋体" w:hAnsi="宋体"/>
          <w:sz w:val="28"/>
        </w:rPr>
      </w:pPr>
    </w:p>
    <w:p w14:paraId="02005092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t>广东迪美生物技术有限公司</w:t>
      </w:r>
    </w:p>
    <w:p w14:paraId="611F9A06">
      <w:pPr>
        <w:ind w:right="-35"/>
        <w:jc w:val="right"/>
        <w:rPr>
          <w:rFonts w:ascii="宋体"/>
          <w:b/>
        </w:rPr>
      </w:pPr>
      <w:r>
        <w:rPr>
          <w:rFonts w:hint="eastAsia" w:ascii="宋体"/>
        </w:rPr>
        <w:t>NO：</w:t>
      </w:r>
      <w:r>
        <w:rPr>
          <w:rFonts w:hint="eastAsia" w:ascii="宋体"/>
          <w:lang w:val="en-US" w:eastAsia="zh-CN"/>
        </w:rPr>
        <w:tab/>
      </w:r>
      <w:r>
        <w:rPr>
          <w:rFonts w:hint="eastAsia" w:ascii="宋体" w:hAnsi="宋体"/>
        </w:rPr>
        <w:t>{报告编号}</w:t>
      </w:r>
      <w:r>
        <w:rPr>
          <w:rFonts w:hint="eastAsia" w:ascii="宋体"/>
        </w:rPr>
        <w:t>号</w:t>
      </w:r>
    </w:p>
    <w:p w14:paraId="1464BFBC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  </w:t>
      </w:r>
    </w:p>
    <w:p w14:paraId="781C5AD2">
      <w:pPr>
        <w:rPr>
          <w:rFonts w:ascii="宋体"/>
          <w:b/>
        </w:rPr>
      </w:pPr>
    </w:p>
    <w:tbl>
      <w:tblPr>
        <w:tblStyle w:val="5"/>
        <w:tblW w:w="99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14:paraId="32F2A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260" w:type="dxa"/>
            <w:gridSpan w:val="2"/>
          </w:tcPr>
          <w:p w14:paraId="72D52E16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color="auto" w:sz="4" w:space="0"/>
            </w:tcBorders>
          </w:tcPr>
          <w:p w14:paraId="7755EF4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1950" w:type="dxa"/>
            <w:gridSpan w:val="3"/>
          </w:tcPr>
          <w:p w14:paraId="36CAAA80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color="auto" w:sz="4" w:space="0"/>
            </w:tcBorders>
          </w:tcPr>
          <w:p w14:paraId="17FBD3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{接样方式及数量}</w:t>
            </w:r>
          </w:p>
        </w:tc>
      </w:tr>
      <w:tr w14:paraId="5795D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22ECF0A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76D8007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14:paraId="1B48A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</w:tcPr>
          <w:p w14:paraId="29B89406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color="auto" w:sz="4" w:space="0"/>
            </w:tcBorders>
          </w:tcPr>
          <w:p w14:paraId="29136DC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{委托单位}</w:t>
            </w:r>
          </w:p>
        </w:tc>
        <w:tc>
          <w:tcPr>
            <w:tcW w:w="1245" w:type="dxa"/>
            <w:gridSpan w:val="2"/>
          </w:tcPr>
          <w:p w14:paraId="6966CBE5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color="auto" w:sz="4" w:space="0"/>
            </w:tcBorders>
          </w:tcPr>
          <w:p w14:paraId="27A90C4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{接样日期}</w:t>
            </w:r>
          </w:p>
        </w:tc>
      </w:tr>
      <w:tr w14:paraId="51850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4DE73D3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3B233A6C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14:paraId="12D51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</w:tcPr>
          <w:p w14:paraId="7897EEA7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color="auto" w:sz="4" w:space="0"/>
            </w:tcBorders>
          </w:tcPr>
          <w:p w14:paraId="77AB699C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</w:t>
            </w:r>
            <w:r>
              <w:rPr>
                <w:rFonts w:hint="eastAsia" w:ascii="宋体" w:hAnsi="宋体"/>
                <w:sz w:val="24"/>
              </w:rPr>
              <w:t>项目</w:t>
            </w:r>
            <w:r>
              <w:rPr>
                <w:rFonts w:ascii="宋体" w:hAnsi="宋体"/>
                <w:sz w:val="24"/>
              </w:rPr>
              <w:t>}</w:t>
            </w:r>
          </w:p>
        </w:tc>
        <w:tc>
          <w:tcPr>
            <w:tcW w:w="1230" w:type="dxa"/>
          </w:tcPr>
          <w:p w14:paraId="05FF8A13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color="auto" w:sz="4" w:space="0"/>
            </w:tcBorders>
          </w:tcPr>
          <w:p w14:paraId="3760ACE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{检测日期}</w:t>
            </w:r>
          </w:p>
        </w:tc>
      </w:tr>
      <w:tr w14:paraId="4C7AD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1359CE39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7749277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14:paraId="393CE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500" w:type="dxa"/>
            <w:gridSpan w:val="3"/>
          </w:tcPr>
          <w:p w14:paraId="20DD66C1">
            <w:pPr>
              <w:jc w:val="left"/>
              <w:rPr>
                <w:sz w:val="18"/>
              </w:rPr>
            </w:pPr>
            <w:r>
              <w:rPr>
                <w:rFonts w:hint="eastAsia" w:ascii="宋体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color="auto" w:sz="4" w:space="0"/>
            </w:tcBorders>
          </w:tcPr>
          <w:p w14:paraId="68BBBC7F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{委托登记号}</w:t>
            </w:r>
          </w:p>
        </w:tc>
        <w:tc>
          <w:tcPr>
            <w:tcW w:w="1230" w:type="dxa"/>
          </w:tcPr>
          <w:p w14:paraId="053B51CC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color="auto" w:sz="4" w:space="0"/>
            </w:tcBorders>
          </w:tcPr>
          <w:p w14:paraId="4FBDA3AC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{签发日期}</w:t>
            </w:r>
          </w:p>
        </w:tc>
      </w:tr>
      <w:tr w14:paraId="13C60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71CC3267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41B6902E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14:paraId="69B90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gridSpan w:val="4"/>
          </w:tcPr>
          <w:p w14:paraId="2F994F5D">
            <w:pPr>
              <w:jc w:val="left"/>
              <w:rPr>
                <w:sz w:val="18"/>
              </w:rPr>
            </w:pPr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hint="eastAsia" w:ascii="Book Antiqua" w:hAnsi="Book Antiqu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color="auto" w:sz="4" w:space="0"/>
            </w:tcBorders>
          </w:tcPr>
          <w:p w14:paraId="2786640D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{检测标准}</w:t>
            </w:r>
          </w:p>
        </w:tc>
      </w:tr>
      <w:tr w14:paraId="2B43E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62" w:type="dxa"/>
            <w:gridSpan w:val="9"/>
          </w:tcPr>
          <w:p w14:paraId="7996DA5C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67307C4A">
      <w:pPr>
        <w:jc w:val="center"/>
        <w:rPr>
          <w:sz w:val="18"/>
        </w:rPr>
      </w:pPr>
      <w:r>
        <w:rPr>
          <w:rFonts w:hint="eastAsia"/>
          <w:b/>
          <w:bCs/>
          <w:sz w:val="30"/>
        </w:rPr>
        <w:t>分 析 检 测 结 果</w:t>
      </w:r>
    </w:p>
    <w:p w14:paraId="4A1D1BD1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374"/>
        <w:gridCol w:w="107"/>
        <w:gridCol w:w="3110"/>
        <w:gridCol w:w="90"/>
        <w:gridCol w:w="3338"/>
      </w:tblGrid>
      <w:tr w14:paraId="560A3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322" w:type="dxa"/>
            <w:gridSpan w:val="2"/>
            <w:tcBorders>
              <w:top w:val="single" w:color="auto" w:sz="4" w:space="0"/>
            </w:tcBorders>
            <w:vAlign w:val="center"/>
          </w:tcPr>
          <w:p w14:paraId="59C1013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3307" w:type="dxa"/>
            <w:gridSpan w:val="3"/>
            <w:tcBorders>
              <w:top w:val="single" w:color="auto" w:sz="4" w:space="0"/>
            </w:tcBorders>
            <w:vAlign w:val="center"/>
          </w:tcPr>
          <w:p w14:paraId="5C5837C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菌落总数（cfu/g）</w:t>
            </w:r>
          </w:p>
        </w:tc>
        <w:tc>
          <w:tcPr>
            <w:tcW w:w="3338" w:type="dxa"/>
            <w:tcBorders>
              <w:top w:val="single" w:color="auto" w:sz="4" w:space="0"/>
            </w:tcBorders>
            <w:vAlign w:val="center"/>
          </w:tcPr>
          <w:p w14:paraId="3F5FB75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霉菌及酵母菌总数（cfu/g）</w:t>
            </w:r>
          </w:p>
        </w:tc>
      </w:tr>
      <w:tr w14:paraId="416B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322" w:type="dxa"/>
            <w:gridSpan w:val="2"/>
            <w:vAlign w:val="center"/>
          </w:tcPr>
          <w:p w14:paraId="604E3E72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{结果样品名称}</w:t>
            </w:r>
          </w:p>
        </w:tc>
        <w:tc>
          <w:tcPr>
            <w:tcW w:w="3307" w:type="dxa"/>
            <w:gridSpan w:val="3"/>
            <w:vAlign w:val="center"/>
          </w:tcPr>
          <w:p w14:paraId="34BE866A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{细菌总数}</w:t>
            </w:r>
          </w:p>
        </w:tc>
        <w:tc>
          <w:tcPr>
            <w:tcW w:w="3338" w:type="dxa"/>
            <w:vAlign w:val="center"/>
          </w:tcPr>
          <w:p w14:paraId="0C3752AC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{真菌总数}</w:t>
            </w:r>
          </w:p>
        </w:tc>
      </w:tr>
      <w:tr w14:paraId="58F83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</w:tcPr>
          <w:p w14:paraId="0EEE15C2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-5080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1" o:spid="_x0000_s1026" o:spt="203" style="position:absolute;left:0pt;margin-left:35pt;margin-top:-0.4pt;height:102pt;width:429.9pt;z-index:-251656192;mso-width-relative:page;mso-height-relative:page;" coordorigin="1710,12971" coordsize="8598,2040" o:gfxdata="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">
                      <o:lock v:ext="edit" aspectratio="f"/>
                      <v:shape id="Picture 672" o:spid="_x0000_s1026" o:spt="75" type="#_x0000_t75" style="position:absolute;left:1710;top:13594;height:939;width:1922;" filled="f" o:preferrelative="t" stroked="f" coordsize="21600,21600" o:gfxdata="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7/6&#10;XsEAAADi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5" gain="163840f" blacklevel="0f" o:title=""/>
                        <o:lock v:ext="edit" aspectratio="t"/>
                      </v:shape>
                      <v:shape id="图片 654" o:spid="_x0000_s1026" o:spt="75" type="#_x0000_t75" style="position:absolute;left:5031;top:13609;height:884;width:1920;" filled="f" o:preferrelative="t" stroked="f" coordsize="21600,21600" o:gfxdata="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e+ar&#10;wAAAAOA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  <v:shape id="图片 540" o:spid="_x0000_s1026" o:spt="75" type="#_x0000_t75" style="position:absolute;left:8268;top:12971;height:2040;width:2040;" filled="f" o:preferrelative="t" stroked="f" coordsize="21600,21600" o:gfxdata="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K8&#10;z4L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24"/>
              </w:rPr>
              <w:t>备 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8019" w:type="dxa"/>
            <w:gridSpan w:val="5"/>
          </w:tcPr>
          <w:p w14:paraId="5EC57A78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</w:rPr>
              <w:t>此报告仅作为研发数据参考。</w:t>
            </w:r>
          </w:p>
        </w:tc>
      </w:tr>
      <w:tr w14:paraId="75FA5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429" w:type="dxa"/>
            <w:gridSpan w:val="3"/>
          </w:tcPr>
          <w:p w14:paraId="46874702">
            <w:pPr>
              <w:ind w:firstLine="120" w:firstLineChars="50"/>
              <w:rPr>
                <w:sz w:val="24"/>
              </w:rPr>
            </w:pPr>
          </w:p>
          <w:p w14:paraId="4EBBEB1F">
            <w:pPr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检测人：</w:t>
            </w:r>
          </w:p>
        </w:tc>
        <w:tc>
          <w:tcPr>
            <w:tcW w:w="3110" w:type="dxa"/>
          </w:tcPr>
          <w:p w14:paraId="1A37E479">
            <w:pPr>
              <w:ind w:firstLine="120" w:firstLineChars="50"/>
              <w:rPr>
                <w:sz w:val="24"/>
              </w:rPr>
            </w:pPr>
          </w:p>
          <w:p w14:paraId="6D44B21F">
            <w:pPr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3428" w:type="dxa"/>
            <w:gridSpan w:val="2"/>
          </w:tcPr>
          <w:p w14:paraId="7F7249FE">
            <w:pPr>
              <w:ind w:firstLine="120" w:firstLineChars="50"/>
              <w:rPr>
                <w:sz w:val="24"/>
              </w:rPr>
            </w:pPr>
          </w:p>
          <w:p w14:paraId="5E8D837E">
            <w:pPr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盖章：</w:t>
            </w:r>
          </w:p>
        </w:tc>
      </w:tr>
      <w:tr w14:paraId="766FE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gridSpan w:val="3"/>
          </w:tcPr>
          <w:p w14:paraId="205F95C7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10" w:type="dxa"/>
          </w:tcPr>
          <w:p w14:paraId="0E01B05D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428" w:type="dxa"/>
            <w:gridSpan w:val="2"/>
          </w:tcPr>
          <w:p w14:paraId="71D794AF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3D067F7A">
      <w:pPr>
        <w:spacing w:line="400" w:lineRule="exact"/>
        <w:jc w:val="center"/>
        <w:rPr>
          <w:sz w:val="36"/>
        </w:rPr>
      </w:pPr>
    </w:p>
    <w:sectPr>
      <w:headerReference r:id="rId3" w:type="default"/>
      <w:pgSz w:w="11906" w:h="16838"/>
      <w:pgMar w:top="1440" w:right="1077" w:bottom="1327" w:left="107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FDB8A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4MWViMWNkOTAyZWM2NTcxOTVhMjYwYTdkOGYyNjIifQ=="/>
  </w:docVars>
  <w:rsids>
    <w:rsidRoot w:val="008B7B05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558B"/>
    <w:rsid w:val="00085610"/>
    <w:rsid w:val="00086304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58C2"/>
    <w:rsid w:val="00096577"/>
    <w:rsid w:val="000976F3"/>
    <w:rsid w:val="000A0BC7"/>
    <w:rsid w:val="000A0C56"/>
    <w:rsid w:val="000A1F1C"/>
    <w:rsid w:val="000A2201"/>
    <w:rsid w:val="000A4225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D176E"/>
    <w:rsid w:val="000D31F3"/>
    <w:rsid w:val="000D42EB"/>
    <w:rsid w:val="000D4BAC"/>
    <w:rsid w:val="000D5379"/>
    <w:rsid w:val="000D6143"/>
    <w:rsid w:val="000D65AA"/>
    <w:rsid w:val="000D65E5"/>
    <w:rsid w:val="000D6632"/>
    <w:rsid w:val="000D6F8E"/>
    <w:rsid w:val="000D70D0"/>
    <w:rsid w:val="000D74E6"/>
    <w:rsid w:val="000D7535"/>
    <w:rsid w:val="000D7CBB"/>
    <w:rsid w:val="000E0320"/>
    <w:rsid w:val="000E0CFC"/>
    <w:rsid w:val="000E189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B1169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A04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8E6"/>
    <w:rsid w:val="001F08F5"/>
    <w:rsid w:val="001F1082"/>
    <w:rsid w:val="001F1492"/>
    <w:rsid w:val="001F1E10"/>
    <w:rsid w:val="001F23A2"/>
    <w:rsid w:val="001F27BD"/>
    <w:rsid w:val="001F2D78"/>
    <w:rsid w:val="001F3ADE"/>
    <w:rsid w:val="001F4313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C2D"/>
    <w:rsid w:val="00232C9B"/>
    <w:rsid w:val="002331C4"/>
    <w:rsid w:val="0023323F"/>
    <w:rsid w:val="00233340"/>
    <w:rsid w:val="00235A67"/>
    <w:rsid w:val="00235C5B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63DE"/>
    <w:rsid w:val="00267450"/>
    <w:rsid w:val="00267D8E"/>
    <w:rsid w:val="00272534"/>
    <w:rsid w:val="002728A7"/>
    <w:rsid w:val="0027397D"/>
    <w:rsid w:val="00274C35"/>
    <w:rsid w:val="0027511B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1C5B"/>
    <w:rsid w:val="002F2F89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5024"/>
    <w:rsid w:val="00385113"/>
    <w:rsid w:val="00385449"/>
    <w:rsid w:val="0038577D"/>
    <w:rsid w:val="00387610"/>
    <w:rsid w:val="003878DF"/>
    <w:rsid w:val="00387FA5"/>
    <w:rsid w:val="003911EE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6B94"/>
    <w:rsid w:val="003C6E8A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0D8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52DD"/>
    <w:rsid w:val="00405969"/>
    <w:rsid w:val="00405AE9"/>
    <w:rsid w:val="00405B74"/>
    <w:rsid w:val="00405FA8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F21"/>
    <w:rsid w:val="00463A55"/>
    <w:rsid w:val="00463E51"/>
    <w:rsid w:val="0046461F"/>
    <w:rsid w:val="00465CFA"/>
    <w:rsid w:val="0046611B"/>
    <w:rsid w:val="004662EA"/>
    <w:rsid w:val="004669F5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BA8"/>
    <w:rsid w:val="00486CC8"/>
    <w:rsid w:val="00486FDE"/>
    <w:rsid w:val="0048779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8BD"/>
    <w:rsid w:val="004A2680"/>
    <w:rsid w:val="004A325B"/>
    <w:rsid w:val="004A3875"/>
    <w:rsid w:val="004A38D7"/>
    <w:rsid w:val="004A3D3A"/>
    <w:rsid w:val="004A45C7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0A64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46F"/>
    <w:rsid w:val="004C7A7C"/>
    <w:rsid w:val="004D033D"/>
    <w:rsid w:val="004D081B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562B"/>
    <w:rsid w:val="004E629B"/>
    <w:rsid w:val="004E63E5"/>
    <w:rsid w:val="004F126E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2011"/>
    <w:rsid w:val="00502300"/>
    <w:rsid w:val="005025CA"/>
    <w:rsid w:val="0050286E"/>
    <w:rsid w:val="00502E50"/>
    <w:rsid w:val="00503923"/>
    <w:rsid w:val="0050491B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FE6"/>
    <w:rsid w:val="00560719"/>
    <w:rsid w:val="0056183A"/>
    <w:rsid w:val="00561AD2"/>
    <w:rsid w:val="00561D5E"/>
    <w:rsid w:val="00562078"/>
    <w:rsid w:val="0056308F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AC"/>
    <w:rsid w:val="005765C6"/>
    <w:rsid w:val="00576D30"/>
    <w:rsid w:val="0057721E"/>
    <w:rsid w:val="00577390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5CDB"/>
    <w:rsid w:val="00595F89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502F"/>
    <w:rsid w:val="005B5426"/>
    <w:rsid w:val="005B6825"/>
    <w:rsid w:val="005B76B9"/>
    <w:rsid w:val="005B7942"/>
    <w:rsid w:val="005B7CFE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5DC"/>
    <w:rsid w:val="005F710B"/>
    <w:rsid w:val="005F759B"/>
    <w:rsid w:val="005F7799"/>
    <w:rsid w:val="00601217"/>
    <w:rsid w:val="0060126A"/>
    <w:rsid w:val="00601274"/>
    <w:rsid w:val="00602770"/>
    <w:rsid w:val="00602A9C"/>
    <w:rsid w:val="00602D3A"/>
    <w:rsid w:val="00603005"/>
    <w:rsid w:val="0060324C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A6E"/>
    <w:rsid w:val="00613254"/>
    <w:rsid w:val="006148CF"/>
    <w:rsid w:val="0061543F"/>
    <w:rsid w:val="0061598F"/>
    <w:rsid w:val="0061700E"/>
    <w:rsid w:val="00617C2F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CA6"/>
    <w:rsid w:val="006D40D6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73A9"/>
    <w:rsid w:val="006E7FE6"/>
    <w:rsid w:val="006F0613"/>
    <w:rsid w:val="006F07D3"/>
    <w:rsid w:val="006F0A6F"/>
    <w:rsid w:val="006F1EA2"/>
    <w:rsid w:val="006F2239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DF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C008C"/>
    <w:rsid w:val="007C0463"/>
    <w:rsid w:val="007C1ABE"/>
    <w:rsid w:val="007C1D45"/>
    <w:rsid w:val="007C240F"/>
    <w:rsid w:val="007C27A8"/>
    <w:rsid w:val="007C47EC"/>
    <w:rsid w:val="007C5052"/>
    <w:rsid w:val="007C59BC"/>
    <w:rsid w:val="007C5C92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780"/>
    <w:rsid w:val="00857B77"/>
    <w:rsid w:val="0086007E"/>
    <w:rsid w:val="008602FF"/>
    <w:rsid w:val="0086097E"/>
    <w:rsid w:val="00861B3B"/>
    <w:rsid w:val="00862C9A"/>
    <w:rsid w:val="008635C6"/>
    <w:rsid w:val="00863A56"/>
    <w:rsid w:val="008642D5"/>
    <w:rsid w:val="00864F8D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B05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EC1"/>
    <w:rsid w:val="00916749"/>
    <w:rsid w:val="00916948"/>
    <w:rsid w:val="00917F6D"/>
    <w:rsid w:val="009204D0"/>
    <w:rsid w:val="00920AFB"/>
    <w:rsid w:val="00920C70"/>
    <w:rsid w:val="00921C73"/>
    <w:rsid w:val="009222FB"/>
    <w:rsid w:val="009246B6"/>
    <w:rsid w:val="00925579"/>
    <w:rsid w:val="009257B4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16C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E7A4E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D71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5EE"/>
    <w:rsid w:val="00A50C7E"/>
    <w:rsid w:val="00A51FF9"/>
    <w:rsid w:val="00A526AD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1A02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328B"/>
    <w:rsid w:val="00AC5A90"/>
    <w:rsid w:val="00AC6BFF"/>
    <w:rsid w:val="00AD1AE1"/>
    <w:rsid w:val="00AD2102"/>
    <w:rsid w:val="00AD2247"/>
    <w:rsid w:val="00AD271B"/>
    <w:rsid w:val="00AD2BBF"/>
    <w:rsid w:val="00AD3FDC"/>
    <w:rsid w:val="00AD4C40"/>
    <w:rsid w:val="00AD4C60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65E"/>
    <w:rsid w:val="00B06112"/>
    <w:rsid w:val="00B06EAA"/>
    <w:rsid w:val="00B071F9"/>
    <w:rsid w:val="00B07D2C"/>
    <w:rsid w:val="00B10344"/>
    <w:rsid w:val="00B11089"/>
    <w:rsid w:val="00B1134D"/>
    <w:rsid w:val="00B12776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44F"/>
    <w:rsid w:val="00B61700"/>
    <w:rsid w:val="00B61A57"/>
    <w:rsid w:val="00B61F10"/>
    <w:rsid w:val="00B61F59"/>
    <w:rsid w:val="00B62047"/>
    <w:rsid w:val="00B624F3"/>
    <w:rsid w:val="00B62864"/>
    <w:rsid w:val="00B62DBF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816DD"/>
    <w:rsid w:val="00B83B7C"/>
    <w:rsid w:val="00B84489"/>
    <w:rsid w:val="00B8463B"/>
    <w:rsid w:val="00B84AF2"/>
    <w:rsid w:val="00B8659F"/>
    <w:rsid w:val="00B87200"/>
    <w:rsid w:val="00B906C8"/>
    <w:rsid w:val="00B90B3C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22DF"/>
    <w:rsid w:val="00BB3441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0F51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2F8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3A1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404D"/>
    <w:rsid w:val="00C55CBB"/>
    <w:rsid w:val="00C55CF1"/>
    <w:rsid w:val="00C55DE2"/>
    <w:rsid w:val="00C5619E"/>
    <w:rsid w:val="00C57CEE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5780"/>
    <w:rsid w:val="00C86D35"/>
    <w:rsid w:val="00C87214"/>
    <w:rsid w:val="00C87442"/>
    <w:rsid w:val="00C9124C"/>
    <w:rsid w:val="00C915BC"/>
    <w:rsid w:val="00C91F78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2C6"/>
    <w:rsid w:val="00CB252A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6072"/>
    <w:rsid w:val="00CD61D8"/>
    <w:rsid w:val="00CD723F"/>
    <w:rsid w:val="00CD7F1B"/>
    <w:rsid w:val="00CE05D4"/>
    <w:rsid w:val="00CE21E8"/>
    <w:rsid w:val="00CE2BAF"/>
    <w:rsid w:val="00CE3BA6"/>
    <w:rsid w:val="00CE58D9"/>
    <w:rsid w:val="00CE5A46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5C2"/>
    <w:rsid w:val="00D659BD"/>
    <w:rsid w:val="00D65AD5"/>
    <w:rsid w:val="00D66CDA"/>
    <w:rsid w:val="00D67242"/>
    <w:rsid w:val="00D67574"/>
    <w:rsid w:val="00D6798D"/>
    <w:rsid w:val="00D70EDE"/>
    <w:rsid w:val="00D7260C"/>
    <w:rsid w:val="00D73450"/>
    <w:rsid w:val="00D7372F"/>
    <w:rsid w:val="00D750F5"/>
    <w:rsid w:val="00D75A37"/>
    <w:rsid w:val="00D767A1"/>
    <w:rsid w:val="00D7740A"/>
    <w:rsid w:val="00D805FD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596D"/>
    <w:rsid w:val="00E15BAD"/>
    <w:rsid w:val="00E16D53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490"/>
    <w:rsid w:val="00E45A38"/>
    <w:rsid w:val="00E4630E"/>
    <w:rsid w:val="00E5028B"/>
    <w:rsid w:val="00E50482"/>
    <w:rsid w:val="00E50B9D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2A6"/>
    <w:rsid w:val="00E57C36"/>
    <w:rsid w:val="00E61314"/>
    <w:rsid w:val="00E623BF"/>
    <w:rsid w:val="00E6270C"/>
    <w:rsid w:val="00E62C03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4744"/>
    <w:rsid w:val="00E8481E"/>
    <w:rsid w:val="00E84945"/>
    <w:rsid w:val="00E84B9D"/>
    <w:rsid w:val="00E85904"/>
    <w:rsid w:val="00E86639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666"/>
    <w:rsid w:val="00EF0F7A"/>
    <w:rsid w:val="00EF1710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1169"/>
    <w:rsid w:val="00F2287D"/>
    <w:rsid w:val="00F230AA"/>
    <w:rsid w:val="00F232E9"/>
    <w:rsid w:val="00F245B5"/>
    <w:rsid w:val="00F24B68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E4E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B7D"/>
    <w:rsid w:val="00FF025F"/>
    <w:rsid w:val="00FF184B"/>
    <w:rsid w:val="00FF1BDD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C33F1"/>
    <w:rsid w:val="01AE5B4F"/>
    <w:rsid w:val="0206330E"/>
    <w:rsid w:val="020D13EC"/>
    <w:rsid w:val="022D7723"/>
    <w:rsid w:val="02732933"/>
    <w:rsid w:val="029E162E"/>
    <w:rsid w:val="02B0310F"/>
    <w:rsid w:val="02CB1CF7"/>
    <w:rsid w:val="02CF7A3A"/>
    <w:rsid w:val="02D7069C"/>
    <w:rsid w:val="03107D15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A5966"/>
    <w:rsid w:val="129E4D32"/>
    <w:rsid w:val="12CE0FEF"/>
    <w:rsid w:val="12E23B09"/>
    <w:rsid w:val="12E82452"/>
    <w:rsid w:val="130A5BAC"/>
    <w:rsid w:val="132711CC"/>
    <w:rsid w:val="132A2A6A"/>
    <w:rsid w:val="135B70C7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7D6589D"/>
    <w:rsid w:val="28173165"/>
    <w:rsid w:val="28324BD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A69C8"/>
    <w:rsid w:val="585C6226"/>
    <w:rsid w:val="588E2720"/>
    <w:rsid w:val="58DC16DE"/>
    <w:rsid w:val="59036C6A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9A5A59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link w:val="2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%20-%20V1.1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C3A7D7-5C72-46BB-AFB0-7D29E135E4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菌落总数模板.dotx</Template>
  <Company>微软中国</Company>
  <Pages>2</Pages>
  <Words>345</Words>
  <Characters>701</Characters>
  <Lines>51</Lines>
  <Paragraphs>76</Paragraphs>
  <TotalTime>13</TotalTime>
  <ScaleCrop>false</ScaleCrop>
  <LinksUpToDate>false</LinksUpToDate>
  <CharactersWithSpaces>861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2026-07-08T14:07:00Z</dcterms:created>
  <dc:creator>D L</dc:creator>
  <cp:lastModifiedBy>水瓶座</cp:lastModifiedBy>
  <cp:lastPrinted>2025-06-10T06:37:00Z</cp:lastPrinted>
  <dcterms:modified xsi:type="dcterms:W3CDTF">2026-09-28T07:36:52Z</dcterms:modified>
  <dc:title>广东迪美生物技术有限公司 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139D48E8503346CA99DBF475B92C9993_13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