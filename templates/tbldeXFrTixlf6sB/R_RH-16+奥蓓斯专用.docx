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DCD3">
      <w:pPr>
        <w:rPr>
          <w:rFonts w:hint="eastAsia"/>
        </w:rPr>
      </w:pPr>
    </w:p>
    <w:tbl>
      <w:tblPr>
        <w:tblStyle w:val="9"/>
        <w:tblpPr w:leftFromText="180" w:rightFromText="180" w:horzAnchor="margin" w:tblpXSpec="left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789F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tcBorders>
              <w:tl2br w:val="nil"/>
              <w:tr2bl w:val="nil"/>
            </w:tcBorders>
          </w:tcPr>
          <w:p w14:paraId="5D442F0D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860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21481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tcBorders>
              <w:tl2br w:val="nil"/>
              <w:tr2bl w:val="nil"/>
            </w:tcBorders>
            <w:vAlign w:val="center"/>
          </w:tcPr>
          <w:p w14:paraId="0DCC65D9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RH-16（YLH00008）</w:t>
            </w:r>
          </w:p>
        </w:tc>
      </w:tr>
      <w:tr w14:paraId="4A49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783216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tcBorders>
              <w:tl2br w:val="nil"/>
              <w:tr2bl w:val="nil"/>
            </w:tcBorders>
            <w:vAlign w:val="center"/>
          </w:tcPr>
          <w:p w14:paraId="0702F8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tcBorders>
              <w:tl2br w:val="nil"/>
              <w:tr2bl w:val="nil"/>
            </w:tcBorders>
            <w:vAlign w:val="center"/>
          </w:tcPr>
          <w:p w14:paraId="62CD1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vAlign w:val="center"/>
          </w:tcPr>
          <w:p w14:paraId="2B783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ED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3BC311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tcBorders>
              <w:tl2br w:val="nil"/>
              <w:tr2bl w:val="nil"/>
            </w:tcBorders>
            <w:vAlign w:val="center"/>
          </w:tcPr>
          <w:p w14:paraId="0AFF5C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3-2022</w:t>
            </w:r>
          </w:p>
        </w:tc>
      </w:tr>
      <w:tr w14:paraId="5DAF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</w:tcPr>
          <w:p w14:paraId="473A95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</w:tcPr>
          <w:p w14:paraId="0F2B45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5F70C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10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6B788E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42213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794AB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7C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0D2798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7553C128">
            <w:pPr>
              <w:jc w:val="center"/>
              <w:rPr>
                <w:rFonts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0B5DE1D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91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433A26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42FAD99A">
            <w:pPr>
              <w:jc w:val="center"/>
              <w:rPr>
                <w:rFonts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45FA570">
            <w:pPr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  <w:bookmarkStart w:id="0" w:name="_GoBack"/>
            <w:bookmarkEnd w:id="0"/>
          </w:p>
        </w:tc>
      </w:tr>
      <w:tr w14:paraId="04AA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A2113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E822946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0825E4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5A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1FFB8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30F15ED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27FBA2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CF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496012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56C8762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10BDEE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A4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50AE09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BF447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48EB18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E1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1FCDA1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18706D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B9F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93D12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02EC9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B6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tcBorders>
              <w:tl2br w:val="nil"/>
              <w:tr2bl w:val="nil"/>
            </w:tcBorders>
            <w:vAlign w:val="center"/>
          </w:tcPr>
          <w:p w14:paraId="0DFE5E39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4707FDE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ED0F37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9310F5F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779E25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4597D66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14BA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1EBB9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551B9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ECFD280"/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63AE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534C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E7CABA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EABFF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279087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C5189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19E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F5DBDE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4E266BC"/>
        </w:tc>
        <w:tc>
          <w:tcPr>
            <w:tcW w:w="1661" w:type="dxa"/>
            <w:vAlign w:val="top"/>
          </w:tcPr>
          <w:p w14:paraId="70A306A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7D8A4E5"/>
        </w:tc>
        <w:tc>
          <w:tcPr>
            <w:tcW w:w="1661" w:type="dxa"/>
            <w:vAlign w:val="top"/>
          </w:tcPr>
          <w:p w14:paraId="359FFBA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6FA9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BreakWrappedTables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M2ZmMzAxOTIxNmY4NjYwOTMzMGQ4YTc1ZTc0YzRhMDgifQ=="/>
  </w:docVars>
  <w:rsids>
    <w:rsidRoot w:val="00000000"/>
    <w:rsid w:val="341B5EDC"/>
    <w:rsid w:val="4DB5509D"/>
    <w:rsid w:val="6CE634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Emphasis"/>
    <w:qFormat/>
    <w:uiPriority w:val="0"/>
    <w:rPr>
      <w:i/>
      <w:iCs/>
    </w:rPr>
  </w:style>
  <w:style w:type="character" w:customStyle="1" w:styleId="12">
    <w:name w:val="font11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 China</Company>
  <Pages>1</Pages>
  <Words>178</Words>
  <Characters>410</Characters>
  <Lines>69</Lines>
  <Paragraphs>60</Paragraphs>
  <TotalTime>0</TotalTime>
  <ScaleCrop>false</ScaleCrop>
  <LinksUpToDate>false</LinksUpToDate>
  <CharactersWithSpaces>449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Administrator</cp:lastModifiedBy>
  <cp:lastPrinted>2019-02-21T09:35:00Z</cp:lastPrinted>
  <dcterms:modified xsi:type="dcterms:W3CDTF">2026-08-05T08:32:12Z</dcterms:modified>
  <dc:title>质 量 检 验 报 告 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eyJoZGlkIjoiNGJhYTgxNjZmMTg0Y2E0YWY4YzFlOGU3NGM5NWJjZjIiLCJ1c2VySWQiOiIyMjI2NDA5MTMifQ==</vt:lpwstr>
  </property>
  <property fmtid="{D5CDD505-2E9C-101B-9397-08002B2CF9AE}" pid="4" name="ICV">
    <vt:lpwstr>DD89355FFE0740F48DC6BE47CA54CB70_13</vt:lpwstr>
  </property>
</Properties>
</file>