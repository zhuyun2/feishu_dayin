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DCD3">
      <w:pPr>
        <w:rPr>
          <w:rFonts w:hint="eastAsia"/>
        </w:rPr>
      </w:pPr>
    </w:p>
    <w:tbl>
      <w:tblPr>
        <w:tblStyle w:val="9"/>
        <w:tblpPr w:leftFromText="180" w:rightFromText="180" w:horzAnchor="margin" w:tblpXSpec="left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789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tcBorders>
              <w:tl2br w:val="nil"/>
              <w:tr2bl w:val="nil"/>
            </w:tcBorders>
          </w:tcPr>
          <w:p w14:paraId="5D442F0D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860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21481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DCC65D9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RH-16</w:t>
            </w:r>
          </w:p>
        </w:tc>
      </w:tr>
      <w:tr w14:paraId="4A49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783216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tcBorders>
              <w:tl2br w:val="nil"/>
              <w:tr2bl w:val="nil"/>
            </w:tcBorders>
            <w:vAlign w:val="center"/>
          </w:tcPr>
          <w:p w14:paraId="0702F8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tcBorders>
              <w:tl2br w:val="nil"/>
              <w:tr2bl w:val="nil"/>
            </w:tcBorders>
            <w:vAlign w:val="center"/>
          </w:tcPr>
          <w:p w14:paraId="62CD1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vAlign w:val="center"/>
          </w:tcPr>
          <w:p w14:paraId="2B783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ED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3BC311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AFF5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3-2022</w:t>
            </w:r>
          </w:p>
        </w:tc>
      </w:tr>
      <w:tr w14:paraId="5DAF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</w:tcPr>
          <w:p w14:paraId="473A9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</w:tcPr>
          <w:p w14:paraId="0F2B4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F70C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0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6B788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2213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94AB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7C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0D2798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553C128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B5DE1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91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33A26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2FAD99A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5FA570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AA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A211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E822946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825E4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5A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1FFB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30F15ED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27FBA2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CF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96012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6C8762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10BDEE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A4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50AE09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BF447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8EB1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E1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FCDA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18706D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9F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93D12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02EC9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B6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0DFE5E39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4707FDE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ED0F37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9310F5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779E25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4597D66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14BA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EBB9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551B9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CFD280"/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3AE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534C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E7CABA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EABFF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79087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C518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19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F5DBDE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E266BC"/>
        </w:tc>
        <w:tc>
          <w:tcPr>
            <w:tcW w:w="1661" w:type="dxa"/>
            <w:vAlign w:val="top"/>
          </w:tcPr>
          <w:p w14:paraId="70A306A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D8A4E5"/>
        </w:tc>
        <w:tc>
          <w:tcPr>
            <w:tcW w:w="1661" w:type="dxa"/>
            <w:vAlign w:val="top"/>
          </w:tcPr>
          <w:p w14:paraId="359FFB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FA9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000000"/>
    <w:rsid w:val="110754FD"/>
    <w:rsid w:val="341B5EDC"/>
    <w:rsid w:val="352C2A4A"/>
    <w:rsid w:val="4DB5509D"/>
    <w:rsid w:val="6CE634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font11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178</Words>
  <Characters>410</Characters>
  <Lines>69</Lines>
  <Paragraphs>60</Paragraphs>
  <TotalTime>1</TotalTime>
  <ScaleCrop>false</ScaleCrop>
  <LinksUpToDate>false</LinksUpToDate>
  <CharactersWithSpaces>449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Administrator</cp:lastModifiedBy>
  <cp:lastPrinted>2019-02-21T09:35:00Z</cp:lastPrinted>
  <dcterms:modified xsi:type="dcterms:W3CDTF">2026-08-05T08:33:56Z</dcterms:modified>
  <dc:title>质 量 检 验 报 告 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eyJoZGlkIjoiNGJhYTgxNjZmMTg0Y2E0YWY4YzFlOGU3NGM5NWJjZjIiLCJ1c2VySWQiOiIyMjI2NDA5MTMifQ==</vt:lpwstr>
  </property>
  <property fmtid="{D5CDD505-2E9C-101B-9397-08002B2CF9AE}" pid="4" name="ICV">
    <vt:lpwstr>F611AD1A4C994B0599111C3FC535747D_13</vt:lpwstr>
  </property>
</Properties>
</file>